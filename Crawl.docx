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196E" w:rsidRDefault="007446B3">
      <w:pPr>
        <w:pStyle w:val="Title"/>
      </w:pPr>
      <w:r>
        <w:t>Crawl</w:t>
      </w:r>
    </w:p>
    <w:p w:rsidR="0033196E" w:rsidRDefault="00F124DA">
      <w:pPr>
        <w:pStyle w:val="Heading1"/>
      </w:pPr>
      <w:r>
        <w:t>What is crawl</w:t>
      </w:r>
    </w:p>
    <w:p w:rsidR="00F124DA" w:rsidRDefault="00F124DA">
      <w:r>
        <w:t xml:space="preserve">Crawl is a form based website that allows users to sign up to the website using an email and password combination. This email and password combination is then used to access the member’s page </w:t>
      </w:r>
      <w:r w:rsidR="00E25410">
        <w:t>where the user can upload files to be stored on the server. The user can also view all of the files which t</w:t>
      </w:r>
      <w:r w:rsidR="003157A8">
        <w:t>hey have uploaded to the server from the members page.</w:t>
      </w:r>
    </w:p>
    <w:p w:rsidR="004E7BC9" w:rsidRDefault="004E7BC9"/>
    <w:p w:rsidR="004E7BC9" w:rsidRDefault="004E7BC9" w:rsidP="004E7BC9">
      <w:pPr>
        <w:pStyle w:val="Heading1"/>
      </w:pPr>
      <w:r>
        <w:t>How it works</w:t>
      </w:r>
    </w:p>
    <w:p w:rsidR="004E7BC9" w:rsidRDefault="004E7BC9" w:rsidP="004E7BC9">
      <w:r>
        <w:t>Crawl is built on HTML, CSS, and PHP. The HTML is used in conjunction with CSS to create the layout of the website</w:t>
      </w:r>
      <w:r w:rsidR="00820194">
        <w:t xml:space="preserve"> with the main CSS classes coming from the bootstrap framework.</w:t>
      </w:r>
      <w:r w:rsidR="00E76187">
        <w:t xml:space="preserve"> </w:t>
      </w:r>
      <w:r w:rsidR="003036CE">
        <w:t>PHP was used to</w:t>
      </w:r>
      <w:r w:rsidR="00E76187">
        <w:t xml:space="preserve"> communicate between the HTML input and the server which consisted of phpMyAdmin running on top of MySQL, which was all inside an Apache </w:t>
      </w:r>
      <w:r w:rsidR="00182126">
        <w:t>server setup to run on localhost for testing purposes.</w:t>
      </w:r>
    </w:p>
    <w:p w:rsidR="00514D65" w:rsidRDefault="00514D65" w:rsidP="004E7BC9"/>
    <w:p w:rsidR="00514D65" w:rsidRDefault="00514D65" w:rsidP="00514D65">
      <w:pPr>
        <w:pStyle w:val="Heading2"/>
      </w:pPr>
      <w:r>
        <w:t>User Creation</w:t>
      </w:r>
    </w:p>
    <w:p w:rsidR="00514D65" w:rsidRDefault="00514D65" w:rsidP="00514D65">
      <w:r>
        <w:t>User creation for the website was handled mainly by signup.php. In order to add a new user to the database I first had to create the database and the corresponding table to store the user’s information. After creating a new database in phpMyAdmin I then created a table which consisted of the attributes: ID</w:t>
      </w:r>
      <w:r w:rsidR="00F41405">
        <w:t>, Email, Password, and filePath. Where ID was a reference key set to auto increment, email and password were used fo</w:t>
      </w:r>
      <w:r w:rsidR="00CD144E">
        <w:t>r login purposes, and filePath w</w:t>
      </w:r>
      <w:r w:rsidR="00F41405">
        <w:t>as used to store the path to which the users uploaded files were.</w:t>
      </w:r>
      <w:r w:rsidR="005A62BE">
        <w:t xml:space="preserve"> </w:t>
      </w:r>
      <w:r w:rsidR="004B70E5">
        <w:t xml:space="preserve">After the database was all set up it was time to move over to the PHP portion. </w:t>
      </w:r>
    </w:p>
    <w:p w:rsidR="00466C46" w:rsidRPr="00956528" w:rsidRDefault="00466C46" w:rsidP="00466C46">
      <w:pPr>
        <w:pStyle w:val="IntenseQuote"/>
        <w:jc w:val="left"/>
        <w:rPr>
          <w:sz w:val="20"/>
          <w:szCs w:val="20"/>
        </w:rPr>
      </w:pPr>
      <w:r>
        <w:t xml:space="preserve">            </w:t>
      </w:r>
      <w:r w:rsidRPr="00956528">
        <w:rPr>
          <w:sz w:val="20"/>
          <w:szCs w:val="20"/>
        </w:rPr>
        <w:t>$insert = "INSERT INTO `drive`.`users` (`ID`, `Email`, `Password`, `filePath`) VALUES (NULL, '$username', '$password', '$filePaths');";</w:t>
      </w:r>
    </w:p>
    <w:p w:rsidR="00466C46" w:rsidRPr="00956528" w:rsidRDefault="00466C46" w:rsidP="00466C46">
      <w:pPr>
        <w:pStyle w:val="IntenseQuote"/>
        <w:jc w:val="left"/>
        <w:rPr>
          <w:sz w:val="20"/>
          <w:szCs w:val="20"/>
        </w:rPr>
      </w:pPr>
      <w:r w:rsidRPr="00956528">
        <w:rPr>
          <w:sz w:val="20"/>
          <w:szCs w:val="20"/>
        </w:rPr>
        <w:t xml:space="preserve">            </w:t>
      </w:r>
      <w:r w:rsidRPr="00956528">
        <w:rPr>
          <w:sz w:val="20"/>
          <w:szCs w:val="20"/>
        </w:rPr>
        <w:t>$result = mysql_query($insert);</w:t>
      </w:r>
    </w:p>
    <w:p w:rsidR="00466C46" w:rsidRDefault="00466C46" w:rsidP="00466C46">
      <w:r>
        <w:t>The above PHP code represents adding the user to the database. The insert variable is used to store the insert statement</w:t>
      </w:r>
      <w:r w:rsidR="00DF541C">
        <w:t xml:space="preserve"> which</w:t>
      </w:r>
      <w:r>
        <w:t xml:space="preserve"> </w:t>
      </w:r>
      <w:r w:rsidR="00BC5F01">
        <w:t>will add</w:t>
      </w:r>
      <w:r>
        <w:t xml:space="preserve"> the email, password, and filepath</w:t>
      </w:r>
      <w:r w:rsidR="00BC5F01">
        <w:t xml:space="preserve"> to the table when the </w:t>
      </w:r>
      <w:r>
        <w:t>mysql_query statement is run.</w:t>
      </w:r>
    </w:p>
    <w:p w:rsidR="00B965BF" w:rsidRDefault="00B965BF" w:rsidP="00466C46"/>
    <w:p w:rsidR="00B965BF" w:rsidRDefault="00B965BF" w:rsidP="00466C46"/>
    <w:p w:rsidR="00B965BF" w:rsidRDefault="00B965BF" w:rsidP="00B965BF">
      <w:pPr>
        <w:pStyle w:val="Heading2"/>
      </w:pPr>
      <w:r>
        <w:lastRenderedPageBreak/>
        <w:t>User Login</w:t>
      </w:r>
    </w:p>
    <w:p w:rsidR="00B965BF" w:rsidRDefault="00B965BF" w:rsidP="00B965BF">
      <w:r>
        <w:t>After the user has officially signed up for the website, there email and password can now be used to login to the website.</w:t>
      </w:r>
      <w:r w:rsidR="006D248D">
        <w:t xml:space="preserve"> This is done through the use of the login.php page.</w:t>
      </w:r>
      <w:r w:rsidR="000F3BF8">
        <w:t xml:space="preserve"> After a connection is established to the database, the information about the user becomes a simple select statement to check if the email and password match.</w:t>
      </w:r>
    </w:p>
    <w:p w:rsidR="000F3BF8" w:rsidRPr="000F3BF8" w:rsidRDefault="000F3BF8" w:rsidP="000F3BF8">
      <w:pPr>
        <w:pStyle w:val="IntenseQuote"/>
        <w:jc w:val="left"/>
        <w:rPr>
          <w:sz w:val="18"/>
          <w:szCs w:val="18"/>
        </w:rPr>
      </w:pPr>
      <w:r w:rsidRPr="000F3BF8">
        <w:rPr>
          <w:sz w:val="18"/>
          <w:szCs w:val="18"/>
        </w:rPr>
        <w:t xml:space="preserve">            $select =  "SELECT * FROM `users` WHERE `Email` = '".$username."' AND `Password` ='".$password."'";</w:t>
      </w:r>
    </w:p>
    <w:p w:rsidR="000F3BF8" w:rsidRPr="000F3BF8" w:rsidRDefault="000F3BF8" w:rsidP="000F3BF8">
      <w:pPr>
        <w:pStyle w:val="IntenseQuote"/>
        <w:jc w:val="left"/>
        <w:rPr>
          <w:sz w:val="18"/>
          <w:szCs w:val="18"/>
        </w:rPr>
      </w:pPr>
      <w:r w:rsidRPr="000F3BF8">
        <w:rPr>
          <w:sz w:val="18"/>
          <w:szCs w:val="18"/>
        </w:rPr>
        <w:t xml:space="preserve">            $query = mysql_query($select) or die("bad query");</w:t>
      </w:r>
    </w:p>
    <w:p w:rsidR="000F3BF8" w:rsidRPr="000F3BF8" w:rsidRDefault="000F3BF8" w:rsidP="000F3BF8">
      <w:pPr>
        <w:pStyle w:val="IntenseQuote"/>
        <w:jc w:val="left"/>
        <w:rPr>
          <w:sz w:val="18"/>
          <w:szCs w:val="18"/>
        </w:rPr>
      </w:pPr>
      <w:r w:rsidRPr="000F3BF8">
        <w:rPr>
          <w:sz w:val="18"/>
          <w:szCs w:val="18"/>
        </w:rPr>
        <w:t xml:space="preserve">            $rows = mysql_num_rows($query);</w:t>
      </w:r>
    </w:p>
    <w:p w:rsidR="000F3BF8" w:rsidRPr="000F3BF8" w:rsidRDefault="000F3BF8" w:rsidP="000F3BF8">
      <w:pPr>
        <w:pStyle w:val="IntenseQuote"/>
        <w:jc w:val="left"/>
        <w:rPr>
          <w:sz w:val="18"/>
          <w:szCs w:val="18"/>
        </w:rPr>
      </w:pPr>
    </w:p>
    <w:p w:rsidR="000F3BF8" w:rsidRPr="000F3BF8" w:rsidRDefault="000F3BF8" w:rsidP="000F3BF8">
      <w:pPr>
        <w:pStyle w:val="IntenseQuote"/>
        <w:jc w:val="left"/>
        <w:rPr>
          <w:sz w:val="18"/>
          <w:szCs w:val="18"/>
        </w:rPr>
      </w:pPr>
      <w:r w:rsidRPr="000F3BF8">
        <w:rPr>
          <w:sz w:val="18"/>
          <w:szCs w:val="18"/>
        </w:rPr>
        <w:t xml:space="preserve">            if($rows != 0){</w:t>
      </w:r>
    </w:p>
    <w:p w:rsidR="000F3BF8" w:rsidRPr="000F3BF8" w:rsidRDefault="000F3BF8" w:rsidP="000F3BF8">
      <w:pPr>
        <w:pStyle w:val="IntenseQuote"/>
        <w:jc w:val="left"/>
        <w:rPr>
          <w:sz w:val="18"/>
          <w:szCs w:val="18"/>
        </w:rPr>
      </w:pPr>
      <w:r w:rsidRPr="000F3BF8">
        <w:rPr>
          <w:sz w:val="18"/>
          <w:szCs w:val="18"/>
        </w:rPr>
        <w:t xml:space="preserve">                while($row = mysql_fetch_assoc($query)){</w:t>
      </w:r>
    </w:p>
    <w:p w:rsidR="000F3BF8" w:rsidRPr="000F3BF8" w:rsidRDefault="000F3BF8" w:rsidP="000F3BF8">
      <w:pPr>
        <w:pStyle w:val="IntenseQuote"/>
        <w:jc w:val="left"/>
        <w:rPr>
          <w:sz w:val="18"/>
          <w:szCs w:val="18"/>
        </w:rPr>
      </w:pPr>
      <w:r w:rsidRPr="000F3BF8">
        <w:rPr>
          <w:sz w:val="18"/>
          <w:szCs w:val="18"/>
        </w:rPr>
        <w:t xml:space="preserve">                    $dbusername = $row['Email'];</w:t>
      </w:r>
    </w:p>
    <w:p w:rsidR="000F3BF8" w:rsidRPr="000F3BF8" w:rsidRDefault="000F3BF8" w:rsidP="000F3BF8">
      <w:pPr>
        <w:pStyle w:val="IntenseQuote"/>
        <w:jc w:val="left"/>
        <w:rPr>
          <w:sz w:val="18"/>
          <w:szCs w:val="18"/>
        </w:rPr>
      </w:pPr>
      <w:r w:rsidRPr="000F3BF8">
        <w:rPr>
          <w:sz w:val="18"/>
          <w:szCs w:val="18"/>
        </w:rPr>
        <w:t xml:space="preserve">                    $dbpassword = $row['Password'];</w:t>
      </w:r>
    </w:p>
    <w:p w:rsidR="000F3BF8" w:rsidRPr="000F3BF8" w:rsidRDefault="000F3BF8" w:rsidP="000F3BF8">
      <w:pPr>
        <w:pStyle w:val="IntenseQuote"/>
        <w:jc w:val="left"/>
        <w:rPr>
          <w:sz w:val="18"/>
          <w:szCs w:val="18"/>
        </w:rPr>
      </w:pPr>
      <w:r w:rsidRPr="000F3BF8">
        <w:rPr>
          <w:sz w:val="18"/>
          <w:szCs w:val="18"/>
        </w:rPr>
        <w:t xml:space="preserve">                }</w:t>
      </w:r>
    </w:p>
    <w:p w:rsidR="000F3BF8" w:rsidRPr="000F3BF8" w:rsidRDefault="000F3BF8" w:rsidP="000F3BF8">
      <w:pPr>
        <w:pStyle w:val="IntenseQuote"/>
        <w:jc w:val="left"/>
        <w:rPr>
          <w:sz w:val="18"/>
          <w:szCs w:val="18"/>
        </w:rPr>
      </w:pPr>
      <w:r w:rsidRPr="000F3BF8">
        <w:rPr>
          <w:sz w:val="18"/>
          <w:szCs w:val="18"/>
        </w:rPr>
        <w:t xml:space="preserve">                if($username == $dbusername &amp;&amp; $password = $dbpassword){</w:t>
      </w:r>
    </w:p>
    <w:p w:rsidR="000F3BF8" w:rsidRPr="000F3BF8" w:rsidRDefault="000F3BF8" w:rsidP="000F3BF8">
      <w:pPr>
        <w:pStyle w:val="IntenseQuote"/>
        <w:jc w:val="left"/>
        <w:rPr>
          <w:sz w:val="18"/>
          <w:szCs w:val="18"/>
        </w:rPr>
      </w:pPr>
      <w:r w:rsidRPr="000F3BF8">
        <w:rPr>
          <w:sz w:val="18"/>
          <w:szCs w:val="18"/>
        </w:rPr>
        <w:t xml:space="preserve">                    echo "correct login combo";</w:t>
      </w:r>
    </w:p>
    <w:p w:rsidR="000F3BF8" w:rsidRPr="000F3BF8" w:rsidRDefault="000F3BF8" w:rsidP="000F3BF8">
      <w:pPr>
        <w:pStyle w:val="IntenseQuote"/>
        <w:jc w:val="left"/>
        <w:rPr>
          <w:sz w:val="18"/>
          <w:szCs w:val="18"/>
        </w:rPr>
      </w:pPr>
      <w:r w:rsidRPr="000F3BF8">
        <w:rPr>
          <w:sz w:val="18"/>
          <w:szCs w:val="18"/>
        </w:rPr>
        <w:t xml:space="preserve">                    $_SESSION['loggedin'] = true;</w:t>
      </w:r>
    </w:p>
    <w:p w:rsidR="000F3BF8" w:rsidRPr="000F3BF8" w:rsidRDefault="000F3BF8" w:rsidP="000F3BF8">
      <w:pPr>
        <w:pStyle w:val="IntenseQuote"/>
        <w:jc w:val="left"/>
        <w:rPr>
          <w:sz w:val="18"/>
          <w:szCs w:val="18"/>
        </w:rPr>
      </w:pPr>
      <w:r w:rsidRPr="000F3BF8">
        <w:rPr>
          <w:sz w:val="18"/>
          <w:szCs w:val="18"/>
        </w:rPr>
        <w:t xml:space="preserve">                    $_SESSION['username'] = $username;</w:t>
      </w:r>
    </w:p>
    <w:p w:rsidR="000F3BF8" w:rsidRPr="000F3BF8" w:rsidRDefault="000F3BF8" w:rsidP="000F3BF8">
      <w:pPr>
        <w:pStyle w:val="IntenseQuote"/>
        <w:jc w:val="left"/>
        <w:rPr>
          <w:sz w:val="18"/>
          <w:szCs w:val="18"/>
        </w:rPr>
      </w:pPr>
      <w:r w:rsidRPr="000F3BF8">
        <w:rPr>
          <w:sz w:val="18"/>
          <w:szCs w:val="18"/>
        </w:rPr>
        <w:t xml:space="preserve">                    Header("Location: member.php");</w:t>
      </w:r>
    </w:p>
    <w:p w:rsidR="000F3BF8" w:rsidRPr="000F3BF8" w:rsidRDefault="000F3BF8" w:rsidP="000F3BF8">
      <w:pPr>
        <w:pStyle w:val="IntenseQuote"/>
        <w:jc w:val="left"/>
        <w:rPr>
          <w:sz w:val="18"/>
          <w:szCs w:val="18"/>
        </w:rPr>
      </w:pPr>
      <w:r w:rsidRPr="000F3BF8">
        <w:rPr>
          <w:sz w:val="18"/>
          <w:szCs w:val="18"/>
        </w:rPr>
        <w:t xml:space="preserve">                }</w:t>
      </w:r>
    </w:p>
    <w:p w:rsidR="000F3BF8" w:rsidRPr="000F3BF8" w:rsidRDefault="000F3BF8" w:rsidP="000F3BF8">
      <w:pPr>
        <w:pStyle w:val="IntenseQuote"/>
        <w:jc w:val="left"/>
        <w:rPr>
          <w:sz w:val="18"/>
          <w:szCs w:val="18"/>
        </w:rPr>
      </w:pPr>
      <w:r w:rsidRPr="000F3BF8">
        <w:rPr>
          <w:sz w:val="18"/>
          <w:szCs w:val="18"/>
        </w:rPr>
        <w:t xml:space="preserve">            }</w:t>
      </w:r>
    </w:p>
    <w:p w:rsidR="000F3BF8" w:rsidRPr="000F3BF8" w:rsidRDefault="000F3BF8" w:rsidP="000F3BF8">
      <w:pPr>
        <w:pStyle w:val="IntenseQuote"/>
        <w:jc w:val="left"/>
        <w:rPr>
          <w:sz w:val="18"/>
          <w:szCs w:val="18"/>
        </w:rPr>
      </w:pPr>
      <w:r w:rsidRPr="000F3BF8">
        <w:rPr>
          <w:sz w:val="18"/>
          <w:szCs w:val="18"/>
        </w:rPr>
        <w:t xml:space="preserve">            else{</w:t>
      </w:r>
    </w:p>
    <w:p w:rsidR="000F3BF8" w:rsidRPr="000F3BF8" w:rsidRDefault="000F3BF8" w:rsidP="000F3BF8">
      <w:pPr>
        <w:pStyle w:val="IntenseQuote"/>
        <w:jc w:val="left"/>
        <w:rPr>
          <w:sz w:val="18"/>
          <w:szCs w:val="18"/>
        </w:rPr>
      </w:pPr>
      <w:r w:rsidRPr="000F3BF8">
        <w:rPr>
          <w:sz w:val="18"/>
          <w:szCs w:val="18"/>
        </w:rPr>
        <w:t xml:space="preserve">                echo "Invalid username or password";</w:t>
      </w:r>
    </w:p>
    <w:p w:rsidR="000F3BF8" w:rsidRPr="000F3BF8" w:rsidRDefault="000F3BF8" w:rsidP="000F3BF8">
      <w:pPr>
        <w:pStyle w:val="IntenseQuote"/>
        <w:jc w:val="left"/>
        <w:rPr>
          <w:sz w:val="18"/>
          <w:szCs w:val="18"/>
        </w:rPr>
      </w:pPr>
      <w:r w:rsidRPr="000F3BF8">
        <w:rPr>
          <w:sz w:val="18"/>
          <w:szCs w:val="18"/>
        </w:rPr>
        <w:t xml:space="preserve">                $_SESSION['loggedin'] = false;</w:t>
      </w:r>
    </w:p>
    <w:p w:rsidR="000F3BF8" w:rsidRDefault="000F3BF8" w:rsidP="000F3BF8">
      <w:pPr>
        <w:pStyle w:val="IntenseQuote"/>
        <w:jc w:val="left"/>
        <w:rPr>
          <w:sz w:val="18"/>
          <w:szCs w:val="18"/>
        </w:rPr>
      </w:pPr>
      <w:r w:rsidRPr="000F3BF8">
        <w:rPr>
          <w:sz w:val="18"/>
          <w:szCs w:val="18"/>
        </w:rPr>
        <w:t xml:space="preserve">            }</w:t>
      </w:r>
    </w:p>
    <w:p w:rsidR="00C45E66" w:rsidRDefault="000F3BF8" w:rsidP="000F3BF8">
      <w:r>
        <w:t xml:space="preserve">As seen above, the sql select statement is run using the mysql_query method. From here we can obtain all of the rows that have been returned based on our query. After that it is fairly simple to loop through all of these returned rows checking if what the user entered matches what is stored in the database. </w:t>
      </w:r>
      <w:r>
        <w:lastRenderedPageBreak/>
        <w:t>After a match is found, the user is considered logged in and the login email, as well as the login session</w:t>
      </w:r>
      <w:r w:rsidR="009E57CC">
        <w:t>,</w:t>
      </w:r>
      <w:r>
        <w:t xml:space="preserve"> are stored as new entries in the _SESSION array.</w:t>
      </w:r>
    </w:p>
    <w:p w:rsidR="00C45E66" w:rsidRDefault="00C45E66" w:rsidP="000F3BF8"/>
    <w:p w:rsidR="00717E03" w:rsidRDefault="00717E03" w:rsidP="00717E03">
      <w:pPr>
        <w:pStyle w:val="Heading2"/>
      </w:pPr>
      <w:r>
        <w:t>Membership</w:t>
      </w:r>
    </w:p>
    <w:p w:rsidR="000F3BF8" w:rsidRDefault="00717E03" w:rsidP="00717E03">
      <w:r>
        <w:t xml:space="preserve">After a user has successfully logged in they are taken to the membership page which is handled by the member.php page. Here it is verified that the user is, in fact, logged in and not just navigating to the web </w:t>
      </w:r>
      <w:r w:rsidR="00D1068C">
        <w:t>URL</w:t>
      </w:r>
      <w:r>
        <w:t xml:space="preserve"> directly.</w:t>
      </w:r>
      <w:r w:rsidR="000F3BF8">
        <w:t xml:space="preserve"> </w:t>
      </w:r>
      <w:r w:rsidR="000C3461">
        <w:t xml:space="preserve">After the user is verified, </w:t>
      </w:r>
      <w:r w:rsidR="00D1068C">
        <w:t xml:space="preserve">they have the option to start uploading files to their directory on the server. This is done by first retrieving the users file path location which is stored inside the database and retrieved using a </w:t>
      </w:r>
      <w:r w:rsidR="00FA6E53">
        <w:t>simple select statement seen below.</w:t>
      </w:r>
    </w:p>
    <w:p w:rsidR="004F13F7" w:rsidRDefault="004F13F7" w:rsidP="004F13F7">
      <w:pPr>
        <w:pStyle w:val="IntenseQuote"/>
      </w:pPr>
      <w:r w:rsidRPr="004F13F7">
        <w:t>"SELECT `filePath` FROM `users` WHERE `Email` = '$username'"</w:t>
      </w:r>
    </w:p>
    <w:p w:rsidR="00956528" w:rsidRDefault="00956528" w:rsidP="00956528">
      <w:r>
        <w:t>Once we have the users path, PHP is used to look inside that directory on the server and fi</w:t>
      </w:r>
      <w:r w:rsidR="006B6161">
        <w:t>nd all the files that are inside</w:t>
      </w:r>
      <w:r>
        <w:t>.</w:t>
      </w:r>
      <w:r w:rsidR="003D3F05">
        <w:t xml:space="preserve"> This is achieved rather easily using the opendir and readdir methods which means the only thing left is to make sure that what is being grabbed is a file and not a directory which is achieved using the code below.</w:t>
      </w:r>
    </w:p>
    <w:p w:rsidR="003D3F05" w:rsidRDefault="00DF5595" w:rsidP="00DF5595">
      <w:pPr>
        <w:pStyle w:val="IntenseQuote"/>
      </w:pPr>
      <w:r w:rsidRPr="00DF5595">
        <w:t>if ($entry != "." &amp;&amp; $entry != "..")</w:t>
      </w:r>
    </w:p>
    <w:p w:rsidR="00DF5595" w:rsidRDefault="009B2563" w:rsidP="00DF5595">
      <w:r>
        <w:t xml:space="preserve">Now the only thing left to handle is the actual uploading of files themselves. </w:t>
      </w:r>
      <w:r w:rsidR="00C45F73">
        <w:t>In order to do this an HTML form must be created with its method set to post.</w:t>
      </w:r>
      <w:r w:rsidR="00855C2D">
        <w:t xml:space="preserve"> Inside this form are two input types: one that handles browsing for the file, and t</w:t>
      </w:r>
      <w:r w:rsidR="00A56BB0">
        <w:t>he other which submits the file for processing. After the file has been submitted it’s b</w:t>
      </w:r>
      <w:r w:rsidR="008855AC">
        <w:t xml:space="preserve">ack over to PHP for processing. Using the method </w:t>
      </w:r>
      <w:r w:rsidR="008855AC" w:rsidRPr="008855AC">
        <w:t>move_uploaded_file</w:t>
      </w:r>
      <w:r w:rsidR="008855AC">
        <w:t>, the file can then be moved into the users uploads directory which was created back when the user was first created.</w:t>
      </w:r>
      <w:r w:rsidR="005A4191">
        <w:t xml:space="preserve"> After the file gets successfully moved, the page gets a refresh using the &lt;meta&gt; tag and the file that was just uploaded is displayed in </w:t>
      </w:r>
      <w:r w:rsidR="00F92ADC">
        <w:t>the users</w:t>
      </w:r>
      <w:r w:rsidR="005A4191">
        <w:t xml:space="preserve"> uploaded files section.</w:t>
      </w:r>
    </w:p>
    <w:p w:rsidR="008C1591" w:rsidRDefault="008C1591" w:rsidP="00DF5595"/>
    <w:p w:rsidR="008C1591" w:rsidRDefault="008C1591" w:rsidP="008C1591">
      <w:pPr>
        <w:pStyle w:val="Heading2"/>
      </w:pPr>
      <w:r>
        <w:t>Logging out</w:t>
      </w:r>
    </w:p>
    <w:p w:rsidR="008C1591" w:rsidRDefault="008C1591" w:rsidP="008C1591">
      <w:r>
        <w:t>Last but not least is handling the process of logging the user out. This is handled through the signout.php page. Once it is made sure that the user is logged in</w:t>
      </w:r>
      <w:r w:rsidR="00BB2732">
        <w:t xml:space="preserve"> the session is then destroyed, using session_destroy() or exit(), </w:t>
      </w:r>
      <w:r>
        <w:t>and the user is then redirected back to the homepage.</w:t>
      </w:r>
    </w:p>
    <w:p w:rsidR="00B7262A" w:rsidRDefault="00B7262A" w:rsidP="008C1591"/>
    <w:p w:rsidR="00B7262A" w:rsidRDefault="00B7262A" w:rsidP="008C1591"/>
    <w:p w:rsidR="00B7262A" w:rsidRDefault="00B7262A" w:rsidP="008C1591"/>
    <w:p w:rsidR="00B7262A" w:rsidRDefault="00B7262A" w:rsidP="008C1591"/>
    <w:p w:rsidR="00B7262A" w:rsidRDefault="00B7262A" w:rsidP="008C1591"/>
    <w:p w:rsidR="00B7262A" w:rsidRDefault="00B7262A" w:rsidP="00B7262A">
      <w:pPr>
        <w:pStyle w:val="Heading1"/>
      </w:pPr>
      <w:r>
        <w:lastRenderedPageBreak/>
        <w:t>Cosmetics</w:t>
      </w:r>
    </w:p>
    <w:p w:rsidR="00B7262A" w:rsidRDefault="00B7262A" w:rsidP="00B7262A">
      <w:r>
        <w:t>The following are screenshots of the website in action from the front end HTML and CSS designing down to the backend PHP development.</w:t>
      </w:r>
    </w:p>
    <w:p w:rsidR="009B502F" w:rsidRDefault="00B71986" w:rsidP="00B7262A">
      <w:r>
        <w:rPr>
          <w:noProof/>
          <w:lang w:eastAsia="en-US"/>
        </w:rPr>
        <w:drawing>
          <wp:inline distT="0" distB="0" distL="0" distR="0" wp14:anchorId="73EFAA2A" wp14:editId="6AA3D1E5">
            <wp:extent cx="5943600" cy="2844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4165"/>
                    </a:xfrm>
                    <a:prstGeom prst="rect">
                      <a:avLst/>
                    </a:prstGeom>
                  </pic:spPr>
                </pic:pic>
              </a:graphicData>
            </a:graphic>
          </wp:inline>
        </w:drawing>
      </w:r>
    </w:p>
    <w:p w:rsidR="00B71986" w:rsidRDefault="00B71986" w:rsidP="00B7262A"/>
    <w:p w:rsidR="00B71986" w:rsidRDefault="00B71986" w:rsidP="00B7262A">
      <w:r>
        <w:rPr>
          <w:noProof/>
          <w:lang w:eastAsia="en-US"/>
        </w:rPr>
        <w:drawing>
          <wp:inline distT="0" distB="0" distL="0" distR="0" wp14:anchorId="67BAA526" wp14:editId="03DAFF06">
            <wp:extent cx="5943600" cy="2999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9740"/>
                    </a:xfrm>
                    <a:prstGeom prst="rect">
                      <a:avLst/>
                    </a:prstGeom>
                  </pic:spPr>
                </pic:pic>
              </a:graphicData>
            </a:graphic>
          </wp:inline>
        </w:drawing>
      </w:r>
    </w:p>
    <w:p w:rsidR="00E73EAD" w:rsidRDefault="00E73EAD" w:rsidP="00B7262A">
      <w:pPr>
        <w:rPr>
          <w:noProof/>
          <w:lang w:eastAsia="en-US"/>
        </w:rPr>
      </w:pPr>
    </w:p>
    <w:p w:rsidR="00E73EAD" w:rsidRDefault="00E73EAD" w:rsidP="00B7262A">
      <w:pPr>
        <w:rPr>
          <w:noProof/>
          <w:lang w:eastAsia="en-US"/>
        </w:rPr>
      </w:pPr>
    </w:p>
    <w:p w:rsidR="00B71986" w:rsidRDefault="00E73EAD" w:rsidP="00B7262A">
      <w:r>
        <w:rPr>
          <w:noProof/>
          <w:lang w:eastAsia="en-US"/>
        </w:rPr>
        <w:lastRenderedPageBreak/>
        <w:drawing>
          <wp:inline distT="0" distB="0" distL="0" distR="0" wp14:anchorId="4B61A2A5" wp14:editId="34D8EC1F">
            <wp:extent cx="5943600" cy="2266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66315"/>
                    </a:xfrm>
                    <a:prstGeom prst="rect">
                      <a:avLst/>
                    </a:prstGeom>
                  </pic:spPr>
                </pic:pic>
              </a:graphicData>
            </a:graphic>
          </wp:inline>
        </w:drawing>
      </w:r>
    </w:p>
    <w:p w:rsidR="00E73EAD" w:rsidRDefault="00E73EAD" w:rsidP="00B7262A"/>
    <w:p w:rsidR="00E73EAD" w:rsidRDefault="00E73EAD" w:rsidP="00B7262A">
      <w:r>
        <w:rPr>
          <w:noProof/>
          <w:lang w:eastAsia="en-US"/>
        </w:rPr>
        <w:drawing>
          <wp:inline distT="0" distB="0" distL="0" distR="0" wp14:anchorId="00BCDF8C" wp14:editId="6AE19088">
            <wp:extent cx="5943600" cy="424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815"/>
                    </a:xfrm>
                    <a:prstGeom prst="rect">
                      <a:avLst/>
                    </a:prstGeom>
                  </pic:spPr>
                </pic:pic>
              </a:graphicData>
            </a:graphic>
          </wp:inline>
        </w:drawing>
      </w:r>
    </w:p>
    <w:p w:rsidR="00E73EAD" w:rsidRDefault="00E73EAD" w:rsidP="00B7262A"/>
    <w:p w:rsidR="00E73EAD" w:rsidRDefault="005A46D3" w:rsidP="00B7262A">
      <w:r>
        <w:rPr>
          <w:noProof/>
          <w:lang w:eastAsia="en-US"/>
        </w:rPr>
        <w:drawing>
          <wp:inline distT="0" distB="0" distL="0" distR="0" wp14:anchorId="1D56648A" wp14:editId="3B35646C">
            <wp:extent cx="5943600" cy="1935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5480"/>
                    </a:xfrm>
                    <a:prstGeom prst="rect">
                      <a:avLst/>
                    </a:prstGeom>
                  </pic:spPr>
                </pic:pic>
              </a:graphicData>
            </a:graphic>
          </wp:inline>
        </w:drawing>
      </w:r>
    </w:p>
    <w:p w:rsidR="005A46D3" w:rsidRDefault="005A46D3" w:rsidP="00B7262A">
      <w:r>
        <w:rPr>
          <w:noProof/>
          <w:lang w:eastAsia="en-US"/>
        </w:rPr>
        <w:drawing>
          <wp:inline distT="0" distB="0" distL="0" distR="0" wp14:anchorId="1E85F3CD" wp14:editId="23758E59">
            <wp:extent cx="5943600" cy="2013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13585"/>
                    </a:xfrm>
                    <a:prstGeom prst="rect">
                      <a:avLst/>
                    </a:prstGeom>
                  </pic:spPr>
                </pic:pic>
              </a:graphicData>
            </a:graphic>
          </wp:inline>
        </w:drawing>
      </w:r>
    </w:p>
    <w:p w:rsidR="005A46D3" w:rsidRDefault="005A46D3" w:rsidP="00B7262A"/>
    <w:p w:rsidR="005A46D3" w:rsidRDefault="005A46D3" w:rsidP="00B7262A"/>
    <w:p w:rsidR="005A46D3" w:rsidRDefault="005A46D3" w:rsidP="005A46D3">
      <w:pPr>
        <w:pStyle w:val="Heading1"/>
      </w:pPr>
      <w:r>
        <w:lastRenderedPageBreak/>
        <w:t>Conclusion</w:t>
      </w:r>
    </w:p>
    <w:p w:rsidR="00C23554" w:rsidRDefault="005A46D3" w:rsidP="005A46D3">
      <w:r>
        <w:t xml:space="preserve">Overall, </w:t>
      </w:r>
      <w:r w:rsidR="009D4A56">
        <w:t>this</w:t>
      </w:r>
      <w:r>
        <w:t xml:space="preserve"> was probably one of my favorite projects that I have done to date</w:t>
      </w:r>
      <w:r w:rsidR="00282B0C">
        <w:t>. The blending of front end and backend development was something which I have never fully implemented before and it was an amazing feeling to watch my project grow with each line of code that I added. However, although I made a lot of the PHP commands and processes seem rather simple, they did not come without their fair share of frustration. Setting up phpMyAdmin, MySQL, and Apache were a task within themselves. Outside of that, it is very difficult to determine runtime errors in PHP which made debugging when things went wrong rather difficult. In the end, I unfortunately did not finish my overall goal which furnished a way to download the files once they were uploaded as well as remove files that the user did not want anymore.</w:t>
      </w:r>
      <w:r w:rsidR="00374D8A">
        <w:t xml:space="preserve"> The main reason for this being</w:t>
      </w:r>
      <w:r w:rsidR="001117F3">
        <w:t xml:space="preserve"> time. Overall</w:t>
      </w:r>
      <w:r w:rsidR="00374D8A">
        <w:t xml:space="preserve"> I learned that there is a reason that front-end and back-end development are usually worked on by teams of people separately</w:t>
      </w:r>
      <w:r w:rsidR="000F0573">
        <w:t>. Tackling both front-end and back-end</w:t>
      </w:r>
      <w:r w:rsidR="00374D8A">
        <w:t xml:space="preserve"> </w:t>
      </w:r>
      <w:r w:rsidR="000F0573">
        <w:t xml:space="preserve">took its toll, </w:t>
      </w:r>
      <w:r w:rsidR="00AE69C6">
        <w:t>especially doing them both alone. However, I am very proud of the final outcome of my project despite its shortcomings</w:t>
      </w:r>
      <w:r w:rsidR="003E1F58">
        <w:t>. I have grown as a developer and am now much more versed in PHP, CSS, and HTML than I was when I first started this project.</w:t>
      </w:r>
    </w:p>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5A46D3"/>
    <w:p w:rsidR="00C23554" w:rsidRDefault="00C23554" w:rsidP="00C23554">
      <w:pPr>
        <w:pStyle w:val="Heading1"/>
      </w:pPr>
      <w:r>
        <w:lastRenderedPageBreak/>
        <w:t>Source Code</w:t>
      </w:r>
    </w:p>
    <w:p w:rsidR="005A46D3" w:rsidRDefault="00AE69C6" w:rsidP="00E6370F">
      <w:pPr>
        <w:pStyle w:val="Heading2"/>
      </w:pPr>
      <w:r>
        <w:t xml:space="preserve"> </w:t>
      </w:r>
      <w:r w:rsidR="003E2E49">
        <w:t xml:space="preserve"> </w:t>
      </w:r>
      <w:r w:rsidR="00E6370F">
        <w:t>Index.php</w:t>
      </w:r>
    </w:p>
    <w:p w:rsidR="00E6370F" w:rsidRPr="00E6370F" w:rsidRDefault="00E6370F" w:rsidP="00E6370F">
      <w:pPr>
        <w:spacing w:line="240" w:lineRule="auto"/>
        <w:rPr>
          <w:sz w:val="18"/>
          <w:szCs w:val="18"/>
        </w:rPr>
      </w:pPr>
      <w:r w:rsidRPr="00E6370F">
        <w:rPr>
          <w:sz w:val="18"/>
          <w:szCs w:val="18"/>
        </w:rPr>
        <w:t>&lt;!DOCTYPE html&gt;</w:t>
      </w:r>
    </w:p>
    <w:p w:rsidR="00E6370F" w:rsidRPr="00E6370F" w:rsidRDefault="00E6370F" w:rsidP="00E6370F">
      <w:pPr>
        <w:spacing w:line="240" w:lineRule="auto"/>
        <w:rPr>
          <w:sz w:val="18"/>
          <w:szCs w:val="18"/>
        </w:rPr>
      </w:pPr>
      <w:r w:rsidRPr="00E6370F">
        <w:rPr>
          <w:sz w:val="18"/>
          <w:szCs w:val="18"/>
        </w:rPr>
        <w:t>&lt;html lang="en"&gt;</w:t>
      </w:r>
    </w:p>
    <w:p w:rsidR="00E6370F" w:rsidRPr="00E6370F" w:rsidRDefault="00E6370F" w:rsidP="00E6370F">
      <w:pPr>
        <w:spacing w:line="240" w:lineRule="auto"/>
        <w:rPr>
          <w:sz w:val="18"/>
          <w:szCs w:val="18"/>
        </w:rPr>
      </w:pPr>
      <w:r w:rsidRPr="00E6370F">
        <w:rPr>
          <w:sz w:val="18"/>
          <w:szCs w:val="18"/>
        </w:rPr>
        <w:t xml:space="preserve">&lt;?php </w:t>
      </w:r>
    </w:p>
    <w:p w:rsidR="00E6370F" w:rsidRPr="00E6370F" w:rsidRDefault="00E6370F" w:rsidP="00E6370F">
      <w:pPr>
        <w:spacing w:line="240" w:lineRule="auto"/>
        <w:rPr>
          <w:sz w:val="18"/>
          <w:szCs w:val="18"/>
        </w:rPr>
      </w:pPr>
      <w:r w:rsidRPr="00E6370F">
        <w:rPr>
          <w:sz w:val="18"/>
          <w:szCs w:val="18"/>
        </w:rPr>
        <w:t>session_start();</w:t>
      </w:r>
    </w:p>
    <w:p w:rsidR="00E6370F" w:rsidRPr="00E6370F" w:rsidRDefault="00E6370F" w:rsidP="00E6370F">
      <w:pPr>
        <w:spacing w:line="240" w:lineRule="auto"/>
        <w:rPr>
          <w:sz w:val="18"/>
          <w:szCs w:val="18"/>
        </w:rPr>
      </w:pPr>
      <w:r w:rsidRPr="00E6370F">
        <w:rPr>
          <w:sz w:val="18"/>
          <w:szCs w:val="18"/>
        </w:rPr>
        <w:t>// phpinfo();</w:t>
      </w:r>
    </w:p>
    <w:p w:rsidR="00E6370F" w:rsidRPr="00E6370F" w:rsidRDefault="00E6370F" w:rsidP="00E6370F">
      <w:pPr>
        <w:spacing w:line="240" w:lineRule="auto"/>
        <w:rPr>
          <w:sz w:val="18"/>
          <w:szCs w:val="18"/>
        </w:rPr>
      </w:pPr>
      <w:r w:rsidRPr="00E6370F">
        <w:rPr>
          <w:sz w:val="18"/>
          <w:szCs w:val="18"/>
        </w:rPr>
        <w:t>?&gt;</w:t>
      </w:r>
    </w:p>
    <w:p w:rsidR="00E6370F" w:rsidRPr="00E6370F" w:rsidRDefault="00E6370F" w:rsidP="00E6370F">
      <w:pPr>
        <w:spacing w:line="240" w:lineRule="auto"/>
        <w:rPr>
          <w:sz w:val="18"/>
          <w:szCs w:val="18"/>
        </w:rPr>
      </w:pPr>
      <w:r w:rsidRPr="00E6370F">
        <w:rPr>
          <w:sz w:val="18"/>
          <w:szCs w:val="18"/>
        </w:rPr>
        <w:t>&lt;head&gt;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ab/>
        <w:t>&lt;meta charset="utf-8"&gt;</w:t>
      </w:r>
    </w:p>
    <w:p w:rsidR="00E6370F" w:rsidRPr="00E6370F" w:rsidRDefault="00E6370F" w:rsidP="00E6370F">
      <w:pPr>
        <w:spacing w:line="240" w:lineRule="auto"/>
        <w:rPr>
          <w:sz w:val="18"/>
          <w:szCs w:val="18"/>
        </w:rPr>
      </w:pPr>
      <w:r w:rsidRPr="00E6370F">
        <w:rPr>
          <w:sz w:val="18"/>
          <w:szCs w:val="18"/>
        </w:rPr>
        <w:tab/>
        <w:t>&lt;meta http-equiv="X-UA-Compatible" content="IE=edge"&gt;</w:t>
      </w:r>
    </w:p>
    <w:p w:rsidR="00E6370F" w:rsidRPr="00E6370F" w:rsidRDefault="00E6370F" w:rsidP="00E6370F">
      <w:pPr>
        <w:spacing w:line="240" w:lineRule="auto"/>
        <w:rPr>
          <w:sz w:val="18"/>
          <w:szCs w:val="18"/>
        </w:rPr>
      </w:pPr>
      <w:r w:rsidRPr="00E6370F">
        <w:rPr>
          <w:sz w:val="18"/>
          <w:szCs w:val="18"/>
        </w:rPr>
        <w:tab/>
        <w:t>&lt;meta name="viewport" content="width=device-width, initial-scale=1"&gt;</w:t>
      </w:r>
    </w:p>
    <w:p w:rsidR="00E6370F" w:rsidRPr="00E6370F" w:rsidRDefault="00E6370F" w:rsidP="00E6370F">
      <w:pPr>
        <w:spacing w:line="240" w:lineRule="auto"/>
        <w:rPr>
          <w:sz w:val="18"/>
          <w:szCs w:val="18"/>
        </w:rPr>
      </w:pPr>
      <w:r w:rsidRPr="00E6370F">
        <w:rPr>
          <w:sz w:val="18"/>
          <w:szCs w:val="18"/>
        </w:rPr>
        <w:tab/>
        <w:t>&lt;meta name="description" content=""&gt;</w:t>
      </w:r>
    </w:p>
    <w:p w:rsidR="00E6370F" w:rsidRPr="00E6370F" w:rsidRDefault="00E6370F" w:rsidP="00E6370F">
      <w:pPr>
        <w:spacing w:line="240" w:lineRule="auto"/>
        <w:rPr>
          <w:sz w:val="18"/>
          <w:szCs w:val="18"/>
        </w:rPr>
      </w:pPr>
      <w:r w:rsidRPr="00E6370F">
        <w:rPr>
          <w:sz w:val="18"/>
          <w:szCs w:val="18"/>
        </w:rPr>
        <w:tab/>
        <w:t>&lt;meta name="author" content=""&gt;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ab/>
        <w:t>&lt;title&gt;Crawl&lt;/title&gt;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ab/>
        <w:t>&lt;!-- Bootstrap Core CSS --&gt;</w:t>
      </w:r>
    </w:p>
    <w:p w:rsidR="00E6370F" w:rsidRPr="00E6370F" w:rsidRDefault="00E6370F" w:rsidP="00E6370F">
      <w:pPr>
        <w:spacing w:line="240" w:lineRule="auto"/>
        <w:rPr>
          <w:sz w:val="18"/>
          <w:szCs w:val="18"/>
        </w:rPr>
      </w:pPr>
      <w:r w:rsidRPr="00E6370F">
        <w:rPr>
          <w:sz w:val="18"/>
          <w:szCs w:val="18"/>
        </w:rPr>
        <w:tab/>
        <w:t>&lt;link href="css/bootstrap.min.css" rel="stylesheet"&gt;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ab/>
        <w:t>&lt;!-- Custom CSS --&gt;</w:t>
      </w:r>
    </w:p>
    <w:p w:rsidR="00E6370F" w:rsidRPr="00E6370F" w:rsidRDefault="00E6370F" w:rsidP="00E6370F">
      <w:pPr>
        <w:spacing w:line="240" w:lineRule="auto"/>
        <w:rPr>
          <w:sz w:val="18"/>
          <w:szCs w:val="18"/>
        </w:rPr>
      </w:pPr>
      <w:r w:rsidRPr="00E6370F">
        <w:rPr>
          <w:sz w:val="18"/>
          <w:szCs w:val="18"/>
        </w:rPr>
        <w:tab/>
        <w:t>&lt;link href="css/grayscale.css" rel="stylesheet"&gt;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ab/>
        <w:t>&lt;!-- Custom Fonts --&gt;</w:t>
      </w:r>
    </w:p>
    <w:p w:rsidR="00E6370F" w:rsidRPr="00E6370F" w:rsidRDefault="00E6370F" w:rsidP="00E6370F">
      <w:pPr>
        <w:spacing w:line="240" w:lineRule="auto"/>
        <w:rPr>
          <w:sz w:val="18"/>
          <w:szCs w:val="18"/>
        </w:rPr>
      </w:pPr>
      <w:r w:rsidRPr="00E6370F">
        <w:rPr>
          <w:sz w:val="18"/>
          <w:szCs w:val="18"/>
        </w:rPr>
        <w:tab/>
        <w:t>&lt;link href="font-awesome-4.2.0/css/font-awesome.min.css" rel="stylesheet" type="text/css"&gt;</w:t>
      </w:r>
    </w:p>
    <w:p w:rsidR="00E6370F" w:rsidRPr="00E6370F" w:rsidRDefault="00E6370F" w:rsidP="00E6370F">
      <w:pPr>
        <w:spacing w:line="240" w:lineRule="auto"/>
        <w:rPr>
          <w:sz w:val="18"/>
          <w:szCs w:val="18"/>
        </w:rPr>
      </w:pPr>
      <w:r w:rsidRPr="00E6370F">
        <w:rPr>
          <w:sz w:val="18"/>
          <w:szCs w:val="18"/>
        </w:rPr>
        <w:tab/>
        <w:t>&lt;link href="http://fonts.googleapis.com/css?family=Lora:400,700,400italic,700italic" rel="stylesheet" type="text/css"&gt;</w:t>
      </w:r>
    </w:p>
    <w:p w:rsidR="00E6370F" w:rsidRPr="00E6370F" w:rsidRDefault="00E6370F" w:rsidP="00E6370F">
      <w:pPr>
        <w:spacing w:line="240" w:lineRule="auto"/>
        <w:rPr>
          <w:sz w:val="18"/>
          <w:szCs w:val="18"/>
        </w:rPr>
      </w:pPr>
      <w:r w:rsidRPr="00E6370F">
        <w:rPr>
          <w:sz w:val="18"/>
          <w:szCs w:val="18"/>
        </w:rPr>
        <w:tab/>
        <w:t>&lt;link href="http://fonts.googleapis.com/css?family=Montserrat:400,700" rel="stylesheet" type="text/css"&gt;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ab/>
        <w:t>&lt;!-- HTML5 Shim and Respond.js IE8 support of HTML5 elements and media queries --&gt;</w:t>
      </w:r>
    </w:p>
    <w:p w:rsidR="00E6370F" w:rsidRPr="00E6370F" w:rsidRDefault="00E6370F" w:rsidP="00E6370F">
      <w:pPr>
        <w:spacing w:line="240" w:lineRule="auto"/>
        <w:rPr>
          <w:sz w:val="18"/>
          <w:szCs w:val="18"/>
        </w:rPr>
      </w:pPr>
      <w:r w:rsidRPr="00E6370F">
        <w:rPr>
          <w:sz w:val="18"/>
          <w:szCs w:val="18"/>
        </w:rPr>
        <w:tab/>
        <w:t>&lt;!-- WARNING: Respond.js doesn't work if you view the page via file:// --&gt;</w:t>
      </w:r>
    </w:p>
    <w:p w:rsidR="00E6370F" w:rsidRPr="00E6370F" w:rsidRDefault="00E6370F" w:rsidP="00E6370F">
      <w:pPr>
        <w:spacing w:line="240" w:lineRule="auto"/>
        <w:rPr>
          <w:sz w:val="18"/>
          <w:szCs w:val="18"/>
        </w:rPr>
      </w:pPr>
      <w:r w:rsidRPr="00E6370F">
        <w:rPr>
          <w:sz w:val="18"/>
          <w:szCs w:val="18"/>
        </w:rPr>
        <w:t xml:space="preserve">    &lt;!--[if lt IE 9]&gt;</w:t>
      </w:r>
    </w:p>
    <w:p w:rsidR="00E6370F" w:rsidRPr="00E6370F" w:rsidRDefault="00E6370F" w:rsidP="00E6370F">
      <w:pPr>
        <w:spacing w:line="240" w:lineRule="auto"/>
        <w:rPr>
          <w:sz w:val="18"/>
          <w:szCs w:val="18"/>
        </w:rPr>
      </w:pPr>
      <w:r w:rsidRPr="00E6370F">
        <w:rPr>
          <w:sz w:val="18"/>
          <w:szCs w:val="18"/>
        </w:rPr>
        <w:lastRenderedPageBreak/>
        <w:t xml:space="preserve">        &lt;script src="https://oss.maxcdn.com/libs/html5shiv/3.7.0/html5shiv.js"&gt;&lt;/script&gt;</w:t>
      </w:r>
    </w:p>
    <w:p w:rsidR="00E6370F" w:rsidRPr="00E6370F" w:rsidRDefault="00E6370F" w:rsidP="00E6370F">
      <w:pPr>
        <w:spacing w:line="240" w:lineRule="auto"/>
        <w:rPr>
          <w:sz w:val="18"/>
          <w:szCs w:val="18"/>
        </w:rPr>
      </w:pPr>
      <w:r w:rsidRPr="00E6370F">
        <w:rPr>
          <w:sz w:val="18"/>
          <w:szCs w:val="18"/>
        </w:rPr>
        <w:t xml:space="preserve">        &lt;script src="https://oss.maxcdn.com/libs/respond.js/1.4.2/respond.min.js"&gt;&lt;/script&gt;</w:t>
      </w:r>
    </w:p>
    <w:p w:rsidR="00E6370F" w:rsidRPr="00E6370F" w:rsidRDefault="00E6370F" w:rsidP="00E6370F">
      <w:pPr>
        <w:spacing w:line="240" w:lineRule="auto"/>
        <w:rPr>
          <w:sz w:val="18"/>
          <w:szCs w:val="18"/>
        </w:rPr>
      </w:pPr>
      <w:r w:rsidRPr="00E6370F">
        <w:rPr>
          <w:sz w:val="18"/>
          <w:szCs w:val="18"/>
        </w:rPr>
        <w:t xml:space="preserve">        &lt;![endif]--&gt;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&lt;/head&gt;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&lt;body id="page-top" data-spy="scroll" data-target=".navbar-fixed-top"&gt;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Navigation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&lt;nav class="navbar navbar-custom navbar-fixed-top" role="navigation"&gt;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 class="container"&gt;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 class="navbar-header"&gt;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&lt;button type="button" class="navbar-toggle" data-toggle="collapse" data-target=".navbar-main-collapse"&gt;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&lt;i class="fa fa-bars"&gt;&lt;/i&gt;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&lt;/button&gt;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&lt;a class="navbar-brand page-scroll" href="#page-top"&gt;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&lt;i class="fa fa-play-circle"&gt;&lt;/i&gt;  &lt;span class="light"&gt;Crawl&lt;/span&gt;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&lt;span class="light"&gt;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 xml:space="preserve">&lt;?php </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if(isset($_SESSION['loggedin']) &amp;&amp; $_SESSION['loggedin'] == true){</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echo "&lt;a href=\"member.php\"&gt;".$_SESSION['username']."&lt;/a&gt;";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&lt;/span&gt;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 Collect the nav links, forms, and other content for toggling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 class="collapse navbar-collapse navbar-right navbar-main-collapse"&gt;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&lt;ul class="nav navbar-nav"&gt;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 Hidden li included to remove active class from about link when scrolled up past about section --&gt;</w:t>
      </w:r>
    </w:p>
    <w:p w:rsidR="00E6370F" w:rsidRPr="00E6370F" w:rsidRDefault="00E6370F" w:rsidP="00E6370F">
      <w:pPr>
        <w:spacing w:line="240" w:lineRule="auto"/>
        <w:rPr>
          <w:sz w:val="18"/>
          <w:szCs w:val="18"/>
        </w:rPr>
      </w:pPr>
      <w:r w:rsidRPr="00E6370F">
        <w:rPr>
          <w:sz w:val="18"/>
          <w:szCs w:val="18"/>
        </w:rPr>
        <w:lastRenderedPageBreak/>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 class="hidden"&gt;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&lt;a href="#page-top"&gt;&lt;/a&gt;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&lt;a class="page-scroll" href="#about"&gt;About&lt;/a&gt;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&lt;a class="page-scroll" href="#sign-up"&gt;Sign-Up&lt;/a&gt;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&lt;a href="login.php"&gt;Login&lt;/a&gt;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&lt;/li&gt;</w:t>
      </w:r>
    </w:p>
    <w:p w:rsidR="00E6370F" w:rsidRPr="00E6370F" w:rsidRDefault="00E6370F" w:rsidP="00E6370F">
      <w:pPr>
        <w:spacing w:line="240" w:lineRule="auto"/>
        <w:rPr>
          <w:sz w:val="18"/>
          <w:szCs w:val="18"/>
        </w:rPr>
      </w:pPr>
      <w:r w:rsidRPr="00E6370F">
        <w:rPr>
          <w:sz w:val="18"/>
          <w:szCs w:val="18"/>
        </w:rPr>
        <w:t xml:space="preserve">                        &lt;li&gt;</w:t>
      </w:r>
    </w:p>
    <w:p w:rsidR="00E6370F" w:rsidRPr="00E6370F" w:rsidRDefault="00E6370F" w:rsidP="00E6370F">
      <w:pPr>
        <w:spacing w:line="240" w:lineRule="auto"/>
        <w:rPr>
          <w:sz w:val="18"/>
          <w:szCs w:val="18"/>
        </w:rPr>
      </w:pPr>
      <w:r w:rsidRPr="00E6370F">
        <w:rPr>
          <w:sz w:val="18"/>
          <w:szCs w:val="18"/>
        </w:rPr>
        <w:t xml:space="preserve">                            &lt;?php </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if(isset($_SESSION['loggedin']) &amp;&amp; $_SESSION['loggedin'] == true){</w:t>
      </w:r>
    </w:p>
    <w:p w:rsidR="00E6370F" w:rsidRPr="00E6370F" w:rsidRDefault="00E6370F" w:rsidP="00E6370F">
      <w:pPr>
        <w:spacing w:line="240" w:lineRule="auto"/>
        <w:rPr>
          <w:sz w:val="18"/>
          <w:szCs w:val="18"/>
        </w:rPr>
      </w:pPr>
      <w:r w:rsidRPr="00E6370F">
        <w:rPr>
          <w:sz w:val="18"/>
          <w:szCs w:val="18"/>
        </w:rPr>
        <w:t xml:space="preserve">                                    echo "&lt;a href=\"signout.php\"&gt;Logout&lt;/a&gt;";</w:t>
      </w:r>
    </w:p>
    <w:p w:rsidR="00E6370F" w:rsidRPr="00E6370F" w:rsidRDefault="00E6370F" w:rsidP="00E6370F">
      <w:pPr>
        <w:spacing w:line="240" w:lineRule="auto"/>
        <w:rPr>
          <w:sz w:val="18"/>
          <w:szCs w:val="18"/>
        </w:rPr>
      </w:pPr>
      <w:r w:rsidRPr="00E6370F">
        <w:rPr>
          <w:sz w:val="18"/>
          <w:szCs w:val="18"/>
        </w:rPr>
        <w:t xml:space="preserve">                                }</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?&gt;</w:t>
      </w:r>
    </w:p>
    <w:p w:rsidR="00E6370F" w:rsidRPr="00E6370F" w:rsidRDefault="00E6370F" w:rsidP="00E6370F">
      <w:pPr>
        <w:spacing w:line="240" w:lineRule="auto"/>
        <w:rPr>
          <w:sz w:val="18"/>
          <w:szCs w:val="18"/>
        </w:rPr>
      </w:pPr>
      <w:r w:rsidRPr="00E6370F">
        <w:rPr>
          <w:sz w:val="18"/>
          <w:szCs w:val="18"/>
        </w:rPr>
        <w:t xml:space="preserve">                        &lt;/li&gt;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&lt;/ul&gt;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 /.navbar-collapse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 /.container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&lt;/nav&gt;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Intro Header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&lt;header class="intro"&gt;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 class="intro-body"&gt;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 class="container"&gt;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&lt;div class="row"&gt;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&lt;div class="col-md-8 col-md-offset-2"&gt;</w:t>
      </w:r>
    </w:p>
    <w:p w:rsidR="00E6370F" w:rsidRPr="00E6370F" w:rsidRDefault="00E6370F" w:rsidP="00E6370F">
      <w:pPr>
        <w:spacing w:line="240" w:lineRule="auto"/>
        <w:rPr>
          <w:sz w:val="18"/>
          <w:szCs w:val="18"/>
        </w:rPr>
      </w:pPr>
      <w:r w:rsidRPr="00E6370F">
        <w:rPr>
          <w:sz w:val="18"/>
          <w:szCs w:val="18"/>
        </w:rPr>
        <w:lastRenderedPageBreak/>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&lt;h1 class="brand-heading"&gt;Crawl&lt;/h1&gt;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&lt;p class="intro-text"&gt;A free place to store some of your filesystem.&lt;br&gt;Created by Keegan Shudy.&lt;/p&gt;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&lt;a href="#about" class="btn btn-circle page-scroll"&gt;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&lt;i class="fa fa-angle-double-down animated"&gt;&lt;/i&gt;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&lt;/a&gt;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&lt;/header&gt;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About Section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&lt;section id="about" class="container content-section text-center"&gt;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 class="row"&gt;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 class="col-lg-8 col-lg-offset-2"&gt;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&lt;h2&gt;About&lt;/h2&gt;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 xml:space="preserve">&lt;p&gt;Crawl is a project that is designed to be a simple file storeage website &lt;br&gt; </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which uses PHP and MySQL to allow registered users to upload files to a server.</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&lt;/p&gt;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&lt;/section&gt;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Sign-up Section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&lt;section id="sign-up" class="content-section text-center"&gt;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 class="signup-section"&gt;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 class="container"&gt;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&lt;div class="col-lg-8 col-lg-offset-2"&gt;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&lt;h2&gt;SIGN UP&lt;/h2&gt;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r>
      <w:r w:rsidRPr="00E6370F">
        <w:rPr>
          <w:sz w:val="18"/>
          <w:szCs w:val="18"/>
        </w:rPr>
        <w:tab/>
        <w:t>&lt;p&gt;If you would like to sign up for this project go here &lt;a href="signup.php"&gt;signup&lt;/a&gt;&lt;/p&gt;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lastRenderedPageBreak/>
        <w:t xml:space="preserve">    </w:t>
      </w:r>
      <w:r w:rsidRPr="00E6370F">
        <w:rPr>
          <w:sz w:val="18"/>
          <w:szCs w:val="18"/>
        </w:rPr>
        <w:tab/>
        <w:t>&lt;/section&gt;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Map Section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&lt;div id="map"&gt;&lt;/div&gt;--&gt;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Footer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&lt;footer&gt;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 class="container text-center"&gt;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r>
      <w:r w:rsidRPr="00E6370F">
        <w:rPr>
          <w:sz w:val="18"/>
          <w:szCs w:val="18"/>
        </w:rPr>
        <w:tab/>
        <w:t>&lt;p style="font-size:10px"&gt;Keegan Shudy 2014&lt;/p&gt;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r>
      <w:r w:rsidRPr="00E6370F">
        <w:rPr>
          <w:sz w:val="18"/>
          <w:szCs w:val="18"/>
        </w:rPr>
        <w:tab/>
        <w:t>&lt;/div&gt;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&lt;/footer&gt;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jQuery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&lt;script src="js/jquery.js"&gt;&lt;/script&gt;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Bootstrap Core JavaScript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&lt;script src="js/bootstrap.min.js"&gt;&lt;/script&gt;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Plugin JavaScript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&lt;script src="js/jquery.easing.min.js"&gt;&lt;/script&gt;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 Custom Theme JavaScript --&gt;</w:t>
      </w:r>
    </w:p>
    <w:p w:rsidR="00E6370F" w:rsidRPr="00E6370F" w:rsidRDefault="00E6370F" w:rsidP="00E6370F">
      <w:pPr>
        <w:spacing w:line="240" w:lineRule="auto"/>
        <w:rPr>
          <w:sz w:val="18"/>
          <w:szCs w:val="18"/>
        </w:rPr>
      </w:pPr>
      <w:r w:rsidRPr="00E6370F">
        <w:rPr>
          <w:sz w:val="18"/>
          <w:szCs w:val="18"/>
        </w:rPr>
        <w:t xml:space="preserve">    </w:t>
      </w:r>
      <w:r w:rsidRPr="00E6370F">
        <w:rPr>
          <w:sz w:val="18"/>
          <w:szCs w:val="18"/>
        </w:rPr>
        <w:tab/>
        <w:t>&lt;script src="js/grayscale.js"&gt;&lt;/script&gt;</w:t>
      </w:r>
    </w:p>
    <w:p w:rsidR="00E6370F" w:rsidRPr="00E6370F" w:rsidRDefault="00E6370F" w:rsidP="00E6370F">
      <w:pPr>
        <w:spacing w:line="240" w:lineRule="auto"/>
        <w:rPr>
          <w:sz w:val="18"/>
          <w:szCs w:val="18"/>
        </w:rPr>
      </w:pPr>
    </w:p>
    <w:p w:rsidR="00E6370F" w:rsidRPr="00E6370F" w:rsidRDefault="00E6370F" w:rsidP="00E6370F">
      <w:pPr>
        <w:spacing w:line="240" w:lineRule="auto"/>
        <w:rPr>
          <w:sz w:val="18"/>
          <w:szCs w:val="18"/>
        </w:rPr>
      </w:pPr>
      <w:r w:rsidRPr="00E6370F">
        <w:rPr>
          <w:sz w:val="18"/>
          <w:szCs w:val="18"/>
        </w:rPr>
        <w:t xml:space="preserve">    &lt;/body&gt;</w:t>
      </w:r>
    </w:p>
    <w:p w:rsidR="00E6370F" w:rsidRPr="00E6370F" w:rsidRDefault="00E6370F" w:rsidP="00E6370F">
      <w:pPr>
        <w:spacing w:line="240" w:lineRule="auto"/>
        <w:rPr>
          <w:sz w:val="18"/>
          <w:szCs w:val="18"/>
        </w:rPr>
      </w:pPr>
    </w:p>
    <w:p w:rsidR="00E6370F" w:rsidRDefault="00E6370F" w:rsidP="00E6370F">
      <w:pPr>
        <w:spacing w:line="240" w:lineRule="auto"/>
        <w:rPr>
          <w:sz w:val="18"/>
          <w:szCs w:val="18"/>
        </w:rPr>
      </w:pPr>
      <w:r w:rsidRPr="00E6370F">
        <w:rPr>
          <w:sz w:val="18"/>
          <w:szCs w:val="18"/>
        </w:rPr>
        <w:t xml:space="preserve">    &lt;/html&gt;</w:t>
      </w:r>
    </w:p>
    <w:p w:rsidR="00E6370F" w:rsidRDefault="00E6370F" w:rsidP="00E6370F">
      <w:pPr>
        <w:spacing w:line="240" w:lineRule="auto"/>
        <w:rPr>
          <w:sz w:val="18"/>
          <w:szCs w:val="18"/>
        </w:rPr>
      </w:pPr>
    </w:p>
    <w:p w:rsidR="00E6370F" w:rsidRDefault="00E6370F" w:rsidP="00E6370F">
      <w:pPr>
        <w:spacing w:line="240" w:lineRule="auto"/>
        <w:rPr>
          <w:sz w:val="18"/>
          <w:szCs w:val="18"/>
        </w:rPr>
      </w:pPr>
    </w:p>
    <w:p w:rsidR="00E6370F" w:rsidRDefault="00E6370F" w:rsidP="00E6370F">
      <w:pPr>
        <w:spacing w:line="240" w:lineRule="auto"/>
        <w:rPr>
          <w:sz w:val="18"/>
          <w:szCs w:val="18"/>
        </w:rPr>
      </w:pPr>
    </w:p>
    <w:p w:rsidR="00E6370F" w:rsidRDefault="00E6370F" w:rsidP="00E6370F">
      <w:pPr>
        <w:spacing w:line="240" w:lineRule="auto"/>
        <w:rPr>
          <w:sz w:val="18"/>
          <w:szCs w:val="18"/>
        </w:rPr>
      </w:pPr>
    </w:p>
    <w:p w:rsidR="00E6370F" w:rsidRDefault="00E6370F" w:rsidP="00E6370F">
      <w:pPr>
        <w:spacing w:line="240" w:lineRule="auto"/>
        <w:rPr>
          <w:sz w:val="18"/>
          <w:szCs w:val="18"/>
        </w:rPr>
      </w:pPr>
    </w:p>
    <w:p w:rsidR="00E6370F" w:rsidRDefault="00E6370F" w:rsidP="00E6370F">
      <w:pPr>
        <w:spacing w:line="240" w:lineRule="auto"/>
        <w:rPr>
          <w:sz w:val="18"/>
          <w:szCs w:val="18"/>
        </w:rPr>
      </w:pPr>
    </w:p>
    <w:p w:rsidR="00E6370F" w:rsidRDefault="00E6370F" w:rsidP="00E6370F">
      <w:pPr>
        <w:spacing w:line="240" w:lineRule="auto"/>
        <w:rPr>
          <w:sz w:val="18"/>
          <w:szCs w:val="18"/>
        </w:rPr>
      </w:pPr>
    </w:p>
    <w:p w:rsidR="00E6370F" w:rsidRDefault="00E6370F" w:rsidP="00E6370F">
      <w:pPr>
        <w:pStyle w:val="Heading2"/>
      </w:pPr>
      <w:r>
        <w:lastRenderedPageBreak/>
        <w:t>Signup.php</w:t>
      </w:r>
    </w:p>
    <w:p w:rsidR="00E6370F" w:rsidRPr="00E6370F" w:rsidRDefault="00E6370F" w:rsidP="00E6370F">
      <w:pPr>
        <w:rPr>
          <w:sz w:val="18"/>
          <w:szCs w:val="18"/>
        </w:rPr>
      </w:pPr>
      <w:r w:rsidRPr="00E6370F">
        <w:rPr>
          <w:sz w:val="18"/>
          <w:szCs w:val="18"/>
        </w:rPr>
        <w:t>&lt;!DOCTYPE html&gt;</w:t>
      </w:r>
    </w:p>
    <w:p w:rsidR="00E6370F" w:rsidRPr="00E6370F" w:rsidRDefault="00E6370F" w:rsidP="00E6370F">
      <w:pPr>
        <w:rPr>
          <w:sz w:val="18"/>
          <w:szCs w:val="18"/>
        </w:rPr>
      </w:pPr>
      <w:r w:rsidRPr="00E6370F">
        <w:rPr>
          <w:sz w:val="18"/>
          <w:szCs w:val="18"/>
        </w:rPr>
        <w:t>&lt;html lang="en"&gt;</w:t>
      </w:r>
    </w:p>
    <w:p w:rsidR="00E6370F" w:rsidRPr="00E6370F" w:rsidRDefault="00E6370F" w:rsidP="00E6370F">
      <w:pPr>
        <w:rPr>
          <w:sz w:val="18"/>
          <w:szCs w:val="18"/>
        </w:rPr>
      </w:pPr>
      <w:r w:rsidRPr="00E6370F">
        <w:rPr>
          <w:sz w:val="18"/>
          <w:szCs w:val="18"/>
        </w:rPr>
        <w:t xml:space="preserve">&lt;?php </w:t>
      </w:r>
    </w:p>
    <w:p w:rsidR="00E6370F" w:rsidRPr="00E6370F" w:rsidRDefault="00E6370F" w:rsidP="00E6370F">
      <w:pPr>
        <w:rPr>
          <w:sz w:val="18"/>
          <w:szCs w:val="18"/>
        </w:rPr>
      </w:pPr>
      <w:r w:rsidRPr="00E6370F">
        <w:rPr>
          <w:sz w:val="18"/>
          <w:szCs w:val="18"/>
        </w:rPr>
        <w:t>session_start();</w:t>
      </w:r>
    </w:p>
    <w:p w:rsidR="00E6370F" w:rsidRPr="00E6370F" w:rsidRDefault="00E6370F" w:rsidP="00E6370F">
      <w:pPr>
        <w:rPr>
          <w:sz w:val="18"/>
          <w:szCs w:val="18"/>
        </w:rPr>
      </w:pPr>
      <w:r w:rsidRPr="00E6370F">
        <w:rPr>
          <w:sz w:val="18"/>
          <w:szCs w:val="18"/>
        </w:rPr>
        <w:t>?&gt;</w:t>
      </w:r>
    </w:p>
    <w:p w:rsidR="00E6370F" w:rsidRPr="00E6370F" w:rsidRDefault="00E6370F" w:rsidP="00E6370F">
      <w:pPr>
        <w:rPr>
          <w:sz w:val="18"/>
          <w:szCs w:val="18"/>
        </w:rPr>
      </w:pPr>
      <w:r w:rsidRPr="00E6370F">
        <w:rPr>
          <w:sz w:val="18"/>
          <w:szCs w:val="18"/>
        </w:rPr>
        <w:t>&lt;head&gt;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&lt;meta charset="utf-8"&gt;</w:t>
      </w:r>
    </w:p>
    <w:p w:rsidR="00E6370F" w:rsidRPr="00E6370F" w:rsidRDefault="00E6370F" w:rsidP="00E6370F">
      <w:pPr>
        <w:rPr>
          <w:sz w:val="18"/>
          <w:szCs w:val="18"/>
        </w:rPr>
      </w:pPr>
      <w:r w:rsidRPr="00E6370F">
        <w:rPr>
          <w:sz w:val="18"/>
          <w:szCs w:val="18"/>
        </w:rPr>
        <w:t xml:space="preserve">    &lt;meta http-equiv="X-UA-Compatible" content="IE=edge"&gt;</w:t>
      </w:r>
    </w:p>
    <w:p w:rsidR="00E6370F" w:rsidRPr="00E6370F" w:rsidRDefault="00E6370F" w:rsidP="00E6370F">
      <w:pPr>
        <w:rPr>
          <w:sz w:val="18"/>
          <w:szCs w:val="18"/>
        </w:rPr>
      </w:pPr>
      <w:r w:rsidRPr="00E6370F">
        <w:rPr>
          <w:sz w:val="18"/>
          <w:szCs w:val="18"/>
        </w:rPr>
        <w:t xml:space="preserve">    &lt;meta name="viewport" content="width=device-width, initial-scale=1"&gt;</w:t>
      </w:r>
    </w:p>
    <w:p w:rsidR="00E6370F" w:rsidRPr="00E6370F" w:rsidRDefault="00E6370F" w:rsidP="00E6370F">
      <w:pPr>
        <w:rPr>
          <w:sz w:val="18"/>
          <w:szCs w:val="18"/>
        </w:rPr>
      </w:pPr>
      <w:r w:rsidRPr="00E6370F">
        <w:rPr>
          <w:sz w:val="18"/>
          <w:szCs w:val="18"/>
        </w:rPr>
        <w:t xml:space="preserve">    &lt;meta name="description" content=""&gt;</w:t>
      </w:r>
    </w:p>
    <w:p w:rsidR="00E6370F" w:rsidRPr="00E6370F" w:rsidRDefault="00E6370F" w:rsidP="00E6370F">
      <w:pPr>
        <w:rPr>
          <w:sz w:val="18"/>
          <w:szCs w:val="18"/>
        </w:rPr>
      </w:pPr>
      <w:r w:rsidRPr="00E6370F">
        <w:rPr>
          <w:sz w:val="18"/>
          <w:szCs w:val="18"/>
        </w:rPr>
        <w:t xml:space="preserve">    &lt;meta name="author" content=""&gt;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&lt;title&gt;Crawl&lt;/title&gt;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Bootstrap Core CSS --&gt;</w:t>
      </w:r>
    </w:p>
    <w:p w:rsidR="00E6370F" w:rsidRPr="00E6370F" w:rsidRDefault="00E6370F" w:rsidP="00E6370F">
      <w:pPr>
        <w:rPr>
          <w:sz w:val="18"/>
          <w:szCs w:val="18"/>
        </w:rPr>
      </w:pPr>
      <w:r w:rsidRPr="00E6370F">
        <w:rPr>
          <w:sz w:val="18"/>
          <w:szCs w:val="18"/>
        </w:rPr>
        <w:t xml:space="preserve">    &lt;link href="css/bootstrap.min.css" rel="stylesheet"&gt;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Custom CSS --&gt;</w:t>
      </w:r>
    </w:p>
    <w:p w:rsidR="00E6370F" w:rsidRPr="00E6370F" w:rsidRDefault="00E6370F" w:rsidP="00E6370F">
      <w:pPr>
        <w:rPr>
          <w:sz w:val="18"/>
          <w:szCs w:val="18"/>
        </w:rPr>
      </w:pPr>
      <w:r w:rsidRPr="00E6370F">
        <w:rPr>
          <w:sz w:val="18"/>
          <w:szCs w:val="18"/>
        </w:rPr>
        <w:t xml:space="preserve">    &lt;link href="css/grayscale.css" rel="stylesheet"&gt;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Custom Fonts --&gt;</w:t>
      </w:r>
    </w:p>
    <w:p w:rsidR="00E6370F" w:rsidRPr="00E6370F" w:rsidRDefault="00E6370F" w:rsidP="00E6370F">
      <w:pPr>
        <w:rPr>
          <w:sz w:val="18"/>
          <w:szCs w:val="18"/>
        </w:rPr>
      </w:pPr>
      <w:r w:rsidRPr="00E6370F">
        <w:rPr>
          <w:sz w:val="18"/>
          <w:szCs w:val="18"/>
        </w:rPr>
        <w:t xml:space="preserve">    &lt;link href="font-awesome-4.2.0/css/font-awesome.min.css" rel="stylesheet" type="text/css"&gt;</w:t>
      </w:r>
    </w:p>
    <w:p w:rsidR="00E6370F" w:rsidRPr="00E6370F" w:rsidRDefault="00E6370F" w:rsidP="00E6370F">
      <w:pPr>
        <w:rPr>
          <w:sz w:val="18"/>
          <w:szCs w:val="18"/>
        </w:rPr>
      </w:pPr>
      <w:r w:rsidRPr="00E6370F">
        <w:rPr>
          <w:sz w:val="18"/>
          <w:szCs w:val="18"/>
        </w:rPr>
        <w:t xml:space="preserve">    &lt;link href="http://fonts.googleapis.com/css?family=Lora:400,700,400italic,700italic" rel="stylesheet" type="text/css"&gt;</w:t>
      </w:r>
    </w:p>
    <w:p w:rsidR="00E6370F" w:rsidRPr="00E6370F" w:rsidRDefault="00E6370F" w:rsidP="00E6370F">
      <w:pPr>
        <w:rPr>
          <w:sz w:val="18"/>
          <w:szCs w:val="18"/>
        </w:rPr>
      </w:pPr>
      <w:r w:rsidRPr="00E6370F">
        <w:rPr>
          <w:sz w:val="18"/>
          <w:szCs w:val="18"/>
        </w:rPr>
        <w:t xml:space="preserve">    &lt;link href="http://fonts.googleapis.com/css?family=Montserrat:400,700" rel="stylesheet" type="text/css"&gt;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HTML5 Shim and Respond.js IE8 support of HTML5 elements and media queries --&gt;</w:t>
      </w:r>
    </w:p>
    <w:p w:rsidR="00E6370F" w:rsidRPr="00E6370F" w:rsidRDefault="00E6370F" w:rsidP="00E6370F">
      <w:pPr>
        <w:rPr>
          <w:sz w:val="18"/>
          <w:szCs w:val="18"/>
        </w:rPr>
      </w:pPr>
      <w:r w:rsidRPr="00E6370F">
        <w:rPr>
          <w:sz w:val="18"/>
          <w:szCs w:val="18"/>
        </w:rPr>
        <w:t xml:space="preserve">    &lt;!-- WARNING: Respond.js doesn't work if you view the page via file:// --&gt;</w:t>
      </w:r>
    </w:p>
    <w:p w:rsidR="00E6370F" w:rsidRPr="00E6370F" w:rsidRDefault="00E6370F" w:rsidP="00E6370F">
      <w:pPr>
        <w:rPr>
          <w:sz w:val="18"/>
          <w:szCs w:val="18"/>
        </w:rPr>
      </w:pPr>
      <w:r w:rsidRPr="00E6370F">
        <w:rPr>
          <w:sz w:val="18"/>
          <w:szCs w:val="18"/>
        </w:rPr>
        <w:t xml:space="preserve">    &lt;!--[if lt IE 9]&gt;</w:t>
      </w:r>
    </w:p>
    <w:p w:rsidR="00E6370F" w:rsidRPr="00E6370F" w:rsidRDefault="00E6370F" w:rsidP="00E6370F">
      <w:pPr>
        <w:rPr>
          <w:sz w:val="18"/>
          <w:szCs w:val="18"/>
        </w:rPr>
      </w:pPr>
      <w:r w:rsidRPr="00E6370F">
        <w:rPr>
          <w:sz w:val="18"/>
          <w:szCs w:val="18"/>
        </w:rPr>
        <w:t xml:space="preserve">        &lt;script src="https://oss.maxcdn.com/libs/html5shiv/3.7.0/html5shiv.js"&gt;&lt;/script&gt;</w:t>
      </w:r>
    </w:p>
    <w:p w:rsidR="00E6370F" w:rsidRPr="00E6370F" w:rsidRDefault="00E6370F" w:rsidP="00E6370F">
      <w:pPr>
        <w:rPr>
          <w:sz w:val="18"/>
          <w:szCs w:val="18"/>
        </w:rPr>
      </w:pPr>
      <w:r w:rsidRPr="00E6370F">
        <w:rPr>
          <w:sz w:val="18"/>
          <w:szCs w:val="18"/>
        </w:rPr>
        <w:t xml:space="preserve">        &lt;script src="https://oss.maxcdn.com/libs/respond.js/1.4.2/respond.min.js"&gt;&lt;/script&gt;</w:t>
      </w:r>
    </w:p>
    <w:p w:rsidR="00E6370F" w:rsidRPr="00E6370F" w:rsidRDefault="00E6370F" w:rsidP="00E6370F">
      <w:pPr>
        <w:rPr>
          <w:sz w:val="18"/>
          <w:szCs w:val="18"/>
        </w:rPr>
      </w:pPr>
      <w:r w:rsidRPr="00E6370F">
        <w:rPr>
          <w:sz w:val="18"/>
          <w:szCs w:val="18"/>
        </w:rPr>
        <w:t xml:space="preserve">    &lt;![endif]--&gt;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&lt;/head&gt;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&lt;body id="page-top" data-spy="scroll" data-target=".navbar-fixed-top"&gt;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Navigation --&gt;</w:t>
      </w:r>
    </w:p>
    <w:p w:rsidR="00E6370F" w:rsidRPr="00E6370F" w:rsidRDefault="00E6370F" w:rsidP="00E6370F">
      <w:pPr>
        <w:rPr>
          <w:sz w:val="18"/>
          <w:szCs w:val="18"/>
        </w:rPr>
      </w:pPr>
      <w:r w:rsidRPr="00E6370F">
        <w:rPr>
          <w:sz w:val="18"/>
          <w:szCs w:val="18"/>
        </w:rPr>
        <w:t xml:space="preserve">    &lt;nav class="navbar navbar-custom navbar-fixed-top" role="navigation"&gt;</w:t>
      </w:r>
    </w:p>
    <w:p w:rsidR="00E6370F" w:rsidRPr="00E6370F" w:rsidRDefault="00E6370F" w:rsidP="00E6370F">
      <w:pPr>
        <w:rPr>
          <w:sz w:val="18"/>
          <w:szCs w:val="18"/>
        </w:rPr>
      </w:pPr>
      <w:r w:rsidRPr="00E6370F">
        <w:rPr>
          <w:sz w:val="18"/>
          <w:szCs w:val="18"/>
        </w:rPr>
        <w:t xml:space="preserve">        &lt;div class="container"&gt;</w:t>
      </w:r>
    </w:p>
    <w:p w:rsidR="00E6370F" w:rsidRPr="00E6370F" w:rsidRDefault="00E6370F" w:rsidP="00E6370F">
      <w:pPr>
        <w:rPr>
          <w:sz w:val="18"/>
          <w:szCs w:val="18"/>
        </w:rPr>
      </w:pPr>
      <w:r w:rsidRPr="00E6370F">
        <w:rPr>
          <w:sz w:val="18"/>
          <w:szCs w:val="18"/>
        </w:rPr>
        <w:t xml:space="preserve">            &lt;div class="navbar-header"&gt;</w:t>
      </w:r>
    </w:p>
    <w:p w:rsidR="00E6370F" w:rsidRPr="00E6370F" w:rsidRDefault="00E6370F" w:rsidP="00E6370F">
      <w:pPr>
        <w:rPr>
          <w:sz w:val="18"/>
          <w:szCs w:val="18"/>
        </w:rPr>
      </w:pPr>
      <w:r w:rsidRPr="00E6370F">
        <w:rPr>
          <w:sz w:val="18"/>
          <w:szCs w:val="18"/>
        </w:rPr>
        <w:t xml:space="preserve">                &lt;button type="button" class="navbar-toggle" data-toggle="collapse" data-target=".navbar-main-collapse"&gt;</w:t>
      </w:r>
    </w:p>
    <w:p w:rsidR="00E6370F" w:rsidRPr="00E6370F" w:rsidRDefault="00E6370F" w:rsidP="00E6370F">
      <w:pPr>
        <w:rPr>
          <w:sz w:val="18"/>
          <w:szCs w:val="18"/>
        </w:rPr>
      </w:pPr>
      <w:r w:rsidRPr="00E6370F">
        <w:rPr>
          <w:sz w:val="18"/>
          <w:szCs w:val="18"/>
        </w:rPr>
        <w:t xml:space="preserve">                    &lt;i class="fa fa-bars"&gt;&lt;/i&gt;</w:t>
      </w:r>
    </w:p>
    <w:p w:rsidR="00E6370F" w:rsidRPr="00E6370F" w:rsidRDefault="00E6370F" w:rsidP="00E6370F">
      <w:pPr>
        <w:rPr>
          <w:sz w:val="18"/>
          <w:szCs w:val="18"/>
        </w:rPr>
      </w:pPr>
      <w:r w:rsidRPr="00E6370F">
        <w:rPr>
          <w:sz w:val="18"/>
          <w:szCs w:val="18"/>
        </w:rPr>
        <w:t xml:space="preserve">                &lt;/button&gt;</w:t>
      </w:r>
    </w:p>
    <w:p w:rsidR="00E6370F" w:rsidRPr="00E6370F" w:rsidRDefault="00E6370F" w:rsidP="00E6370F">
      <w:pPr>
        <w:rPr>
          <w:sz w:val="18"/>
          <w:szCs w:val="18"/>
        </w:rPr>
      </w:pPr>
      <w:r w:rsidRPr="00E6370F">
        <w:rPr>
          <w:sz w:val="18"/>
          <w:szCs w:val="18"/>
        </w:rPr>
        <w:t xml:space="preserve">                &lt;a class="navbar-brand page-scroll" href="index.php"&gt;</w:t>
      </w:r>
    </w:p>
    <w:p w:rsidR="00E6370F" w:rsidRPr="00E6370F" w:rsidRDefault="00E6370F" w:rsidP="00E6370F">
      <w:pPr>
        <w:rPr>
          <w:sz w:val="18"/>
          <w:szCs w:val="18"/>
        </w:rPr>
      </w:pPr>
      <w:r w:rsidRPr="00E6370F">
        <w:rPr>
          <w:sz w:val="18"/>
          <w:szCs w:val="18"/>
        </w:rPr>
        <w:t xml:space="preserve">                    &lt;i class="fa fa-play-circle"&gt;&lt;/i&gt;  &lt;span class="light"&gt;Crawl&lt;/span&gt;</w:t>
      </w:r>
    </w:p>
    <w:p w:rsidR="00E6370F" w:rsidRPr="00E6370F" w:rsidRDefault="00E6370F" w:rsidP="00E6370F">
      <w:pPr>
        <w:rPr>
          <w:sz w:val="18"/>
          <w:szCs w:val="18"/>
        </w:rPr>
      </w:pPr>
      <w:r w:rsidRPr="00E6370F">
        <w:rPr>
          <w:sz w:val="18"/>
          <w:szCs w:val="18"/>
        </w:rPr>
        <w:t xml:space="preserve">                &lt;/a&gt;</w:t>
      </w:r>
    </w:p>
    <w:p w:rsidR="00E6370F" w:rsidRPr="00E6370F" w:rsidRDefault="00E6370F" w:rsidP="00E6370F">
      <w:pPr>
        <w:rPr>
          <w:sz w:val="18"/>
          <w:szCs w:val="18"/>
        </w:rPr>
      </w:pPr>
      <w:r w:rsidRPr="00E6370F">
        <w:rPr>
          <w:sz w:val="18"/>
          <w:szCs w:val="18"/>
        </w:rPr>
        <w:t xml:space="preserve">                &lt;span class="light"&gt;</w:t>
      </w:r>
    </w:p>
    <w:p w:rsidR="00E6370F" w:rsidRPr="00E6370F" w:rsidRDefault="00E6370F" w:rsidP="00E6370F">
      <w:pPr>
        <w:rPr>
          <w:sz w:val="18"/>
          <w:szCs w:val="18"/>
        </w:rPr>
      </w:pPr>
      <w:r w:rsidRPr="00E6370F">
        <w:rPr>
          <w:sz w:val="18"/>
          <w:szCs w:val="18"/>
        </w:rPr>
        <w:t xml:space="preserve">                        &lt;?php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if(isset($_SESSION['loggedin']) &amp;&amp; $_SESSION['loggedin'] == true){</w:t>
      </w:r>
    </w:p>
    <w:p w:rsidR="00E6370F" w:rsidRPr="00E6370F" w:rsidRDefault="00E6370F" w:rsidP="00E6370F">
      <w:pPr>
        <w:rPr>
          <w:sz w:val="18"/>
          <w:szCs w:val="18"/>
        </w:rPr>
      </w:pPr>
      <w:r w:rsidRPr="00E6370F">
        <w:rPr>
          <w:sz w:val="18"/>
          <w:szCs w:val="18"/>
        </w:rPr>
        <w:t xml:space="preserve">                            echo "&lt;a href=\"member.php\"&gt;".$_SESSION['username']."&lt;/a&gt;";</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?&gt;</w:t>
      </w:r>
    </w:p>
    <w:p w:rsidR="00E6370F" w:rsidRPr="00E6370F" w:rsidRDefault="00E6370F" w:rsidP="00E6370F">
      <w:pPr>
        <w:rPr>
          <w:sz w:val="18"/>
          <w:szCs w:val="18"/>
        </w:rPr>
      </w:pPr>
      <w:r w:rsidRPr="00E6370F">
        <w:rPr>
          <w:sz w:val="18"/>
          <w:szCs w:val="18"/>
        </w:rPr>
        <w:t xml:space="preserve">                &lt;/span&gt;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Collect the nav links, forms, and other content for toggling --&gt;</w:t>
      </w:r>
    </w:p>
    <w:p w:rsidR="00E6370F" w:rsidRPr="00E6370F" w:rsidRDefault="00E6370F" w:rsidP="00E6370F">
      <w:pPr>
        <w:rPr>
          <w:sz w:val="18"/>
          <w:szCs w:val="18"/>
        </w:rPr>
      </w:pPr>
      <w:r w:rsidRPr="00E6370F">
        <w:rPr>
          <w:sz w:val="18"/>
          <w:szCs w:val="18"/>
        </w:rPr>
        <w:t xml:space="preserve">            &lt;div class="collapse navbar-collapse navbar-right navbar-main-collapse"&gt;</w:t>
      </w:r>
    </w:p>
    <w:p w:rsidR="00E6370F" w:rsidRPr="00E6370F" w:rsidRDefault="00E6370F" w:rsidP="00E6370F">
      <w:pPr>
        <w:rPr>
          <w:sz w:val="18"/>
          <w:szCs w:val="18"/>
        </w:rPr>
      </w:pPr>
      <w:r w:rsidRPr="00E6370F">
        <w:rPr>
          <w:sz w:val="18"/>
          <w:szCs w:val="18"/>
        </w:rPr>
        <w:t xml:space="preserve">                &lt;ul class="nav navbar-nav"&gt;</w:t>
      </w:r>
    </w:p>
    <w:p w:rsidR="00E6370F" w:rsidRPr="00E6370F" w:rsidRDefault="00E6370F" w:rsidP="00E6370F">
      <w:pPr>
        <w:rPr>
          <w:sz w:val="18"/>
          <w:szCs w:val="18"/>
        </w:rPr>
      </w:pPr>
      <w:r w:rsidRPr="00E6370F">
        <w:rPr>
          <w:sz w:val="18"/>
          <w:szCs w:val="18"/>
        </w:rPr>
        <w:t xml:space="preserve">                    &lt;!-- Hidden li included to remove active class from about link when scrolled up past about section --&gt;</w:t>
      </w:r>
    </w:p>
    <w:p w:rsidR="00E6370F" w:rsidRPr="00E6370F" w:rsidRDefault="00E6370F" w:rsidP="00E6370F">
      <w:pPr>
        <w:rPr>
          <w:sz w:val="18"/>
          <w:szCs w:val="18"/>
        </w:rPr>
      </w:pPr>
      <w:r w:rsidRPr="00E6370F">
        <w:rPr>
          <w:sz w:val="18"/>
          <w:szCs w:val="18"/>
        </w:rPr>
        <w:t xml:space="preserve">                    &lt;li class="hidden"&gt;</w:t>
      </w:r>
    </w:p>
    <w:p w:rsidR="00E6370F" w:rsidRPr="00E6370F" w:rsidRDefault="00E6370F" w:rsidP="00E6370F">
      <w:pPr>
        <w:rPr>
          <w:sz w:val="18"/>
          <w:szCs w:val="18"/>
        </w:rPr>
      </w:pPr>
      <w:r w:rsidRPr="00E6370F">
        <w:rPr>
          <w:sz w:val="18"/>
          <w:szCs w:val="18"/>
        </w:rPr>
        <w:t xml:space="preserve">                        &lt;a href="#page-top"&gt;&lt;/a&gt;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lastRenderedPageBreak/>
        <w:t xml:space="preserve">                    &lt;li&gt;</w:t>
      </w:r>
    </w:p>
    <w:p w:rsidR="00E6370F" w:rsidRPr="00E6370F" w:rsidRDefault="00E6370F" w:rsidP="00E6370F">
      <w:pPr>
        <w:rPr>
          <w:sz w:val="18"/>
          <w:szCs w:val="18"/>
        </w:rPr>
      </w:pPr>
      <w:r w:rsidRPr="00E6370F">
        <w:rPr>
          <w:sz w:val="18"/>
          <w:szCs w:val="18"/>
        </w:rPr>
        <w:t xml:space="preserve">                        &lt;a class="page-scroll" href="index.php"&gt;About&lt;/a&gt;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&lt;a class="page-scroll" href="#"&gt;Sign-Up&lt;/a&gt;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&lt;a href="login.php"&gt;Login&lt;/a&gt;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&lt;?php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if(isset($_SESSION['loggedin']) &amp;&amp; $_SESSION['loggedin'] == true){</w:t>
      </w:r>
    </w:p>
    <w:p w:rsidR="00E6370F" w:rsidRPr="00E6370F" w:rsidRDefault="00E6370F" w:rsidP="00E6370F">
      <w:pPr>
        <w:rPr>
          <w:sz w:val="18"/>
          <w:szCs w:val="18"/>
        </w:rPr>
      </w:pPr>
      <w:r w:rsidRPr="00E6370F">
        <w:rPr>
          <w:sz w:val="18"/>
          <w:szCs w:val="18"/>
        </w:rPr>
        <w:t xml:space="preserve">                                    echo "&lt;a href=\"signout.php\"&gt;Logout&lt;/a&gt;";</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&lt;/ul&gt;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 /.navbar-collapse --&gt;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 /.container --&gt;</w:t>
      </w:r>
    </w:p>
    <w:p w:rsidR="00E6370F" w:rsidRPr="00E6370F" w:rsidRDefault="00E6370F" w:rsidP="00E6370F">
      <w:pPr>
        <w:rPr>
          <w:sz w:val="18"/>
          <w:szCs w:val="18"/>
        </w:rPr>
      </w:pPr>
      <w:r w:rsidRPr="00E6370F">
        <w:rPr>
          <w:sz w:val="18"/>
          <w:szCs w:val="18"/>
        </w:rPr>
        <w:t xml:space="preserve">    &lt;/nav&gt;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Intro Header --&gt;</w:t>
      </w:r>
    </w:p>
    <w:p w:rsidR="00E6370F" w:rsidRPr="00E6370F" w:rsidRDefault="00E6370F" w:rsidP="00E6370F">
      <w:pPr>
        <w:rPr>
          <w:sz w:val="18"/>
          <w:szCs w:val="18"/>
        </w:rPr>
      </w:pPr>
      <w:r w:rsidRPr="00E6370F">
        <w:rPr>
          <w:sz w:val="18"/>
          <w:szCs w:val="18"/>
        </w:rPr>
        <w:t xml:space="preserve">    &lt;header class="introsign"&gt;</w:t>
      </w:r>
    </w:p>
    <w:p w:rsidR="00E6370F" w:rsidRPr="00E6370F" w:rsidRDefault="00E6370F" w:rsidP="00E6370F">
      <w:pPr>
        <w:rPr>
          <w:sz w:val="18"/>
          <w:szCs w:val="18"/>
        </w:rPr>
      </w:pPr>
      <w:r w:rsidRPr="00E6370F">
        <w:rPr>
          <w:sz w:val="18"/>
          <w:szCs w:val="18"/>
        </w:rPr>
        <w:t xml:space="preserve">        &lt;div class="intro-body"&gt;</w:t>
      </w:r>
    </w:p>
    <w:p w:rsidR="00E6370F" w:rsidRPr="00E6370F" w:rsidRDefault="00E6370F" w:rsidP="00E6370F">
      <w:pPr>
        <w:rPr>
          <w:sz w:val="18"/>
          <w:szCs w:val="18"/>
        </w:rPr>
      </w:pPr>
      <w:r w:rsidRPr="00E6370F">
        <w:rPr>
          <w:sz w:val="18"/>
          <w:szCs w:val="18"/>
        </w:rPr>
        <w:t xml:space="preserve">            &lt;div class="container"&gt;</w:t>
      </w:r>
    </w:p>
    <w:p w:rsidR="00E6370F" w:rsidRPr="00E6370F" w:rsidRDefault="00E6370F" w:rsidP="00E6370F">
      <w:pPr>
        <w:rPr>
          <w:sz w:val="18"/>
          <w:szCs w:val="18"/>
        </w:rPr>
      </w:pPr>
      <w:r w:rsidRPr="00E6370F">
        <w:rPr>
          <w:sz w:val="18"/>
          <w:szCs w:val="18"/>
        </w:rPr>
        <w:t xml:space="preserve">                &lt;div class="row"&gt;</w:t>
      </w:r>
    </w:p>
    <w:p w:rsidR="00E6370F" w:rsidRPr="00E6370F" w:rsidRDefault="00E6370F" w:rsidP="00E6370F">
      <w:pPr>
        <w:rPr>
          <w:sz w:val="18"/>
          <w:szCs w:val="18"/>
        </w:rPr>
      </w:pPr>
      <w:r w:rsidRPr="00E6370F">
        <w:rPr>
          <w:sz w:val="18"/>
          <w:szCs w:val="18"/>
        </w:rPr>
        <w:t xml:space="preserve">                    &lt;div class="col-md-8 col-md-offset-2"&gt;</w:t>
      </w:r>
    </w:p>
    <w:p w:rsidR="00E6370F" w:rsidRPr="00E6370F" w:rsidRDefault="00E6370F" w:rsidP="00E6370F">
      <w:pPr>
        <w:rPr>
          <w:sz w:val="18"/>
          <w:szCs w:val="18"/>
        </w:rPr>
      </w:pPr>
      <w:r w:rsidRPr="00E6370F">
        <w:rPr>
          <w:sz w:val="18"/>
          <w:szCs w:val="18"/>
        </w:rPr>
        <w:t xml:space="preserve">                        &lt;h1 class="brand-heading"&gt;Sign Up&lt;/h1&gt;</w:t>
      </w:r>
    </w:p>
    <w:p w:rsidR="00E6370F" w:rsidRPr="00E6370F" w:rsidRDefault="00E6370F" w:rsidP="00E6370F">
      <w:pPr>
        <w:rPr>
          <w:sz w:val="18"/>
          <w:szCs w:val="18"/>
        </w:rPr>
      </w:pPr>
      <w:r w:rsidRPr="00E6370F">
        <w:rPr>
          <w:sz w:val="18"/>
          <w:szCs w:val="18"/>
        </w:rPr>
        <w:t xml:space="preserve">                        &lt;p class="intro-text"&gt;</w:t>
      </w:r>
    </w:p>
    <w:p w:rsidR="00E6370F" w:rsidRPr="00E6370F" w:rsidRDefault="00E6370F" w:rsidP="00E6370F">
      <w:pPr>
        <w:rPr>
          <w:sz w:val="18"/>
          <w:szCs w:val="18"/>
        </w:rPr>
      </w:pPr>
      <w:r w:rsidRPr="00E6370F">
        <w:rPr>
          <w:sz w:val="18"/>
          <w:szCs w:val="18"/>
        </w:rPr>
        <w:lastRenderedPageBreak/>
        <w:t xml:space="preserve">                        &lt;!-- form to do the signup --&gt;</w:t>
      </w:r>
    </w:p>
    <w:p w:rsidR="00E6370F" w:rsidRPr="00E6370F" w:rsidRDefault="00E6370F" w:rsidP="00E6370F">
      <w:pPr>
        <w:rPr>
          <w:sz w:val="18"/>
          <w:szCs w:val="18"/>
        </w:rPr>
      </w:pPr>
      <w:r w:rsidRPr="00E6370F">
        <w:rPr>
          <w:sz w:val="18"/>
          <w:szCs w:val="18"/>
        </w:rPr>
        <w:t xml:space="preserve">                            &lt;form role="form" method="POST"&gt;</w:t>
      </w:r>
    </w:p>
    <w:p w:rsidR="00E6370F" w:rsidRPr="00E6370F" w:rsidRDefault="00E6370F" w:rsidP="00E6370F">
      <w:pPr>
        <w:rPr>
          <w:sz w:val="18"/>
          <w:szCs w:val="18"/>
        </w:rPr>
      </w:pPr>
      <w:r w:rsidRPr="00E6370F">
        <w:rPr>
          <w:sz w:val="18"/>
          <w:szCs w:val="18"/>
        </w:rPr>
        <w:t xml:space="preserve">                                &lt;div class="form-group"&gt;</w:t>
      </w:r>
    </w:p>
    <w:p w:rsidR="00E6370F" w:rsidRPr="00E6370F" w:rsidRDefault="00E6370F" w:rsidP="00E6370F">
      <w:pPr>
        <w:rPr>
          <w:sz w:val="18"/>
          <w:szCs w:val="18"/>
        </w:rPr>
      </w:pPr>
      <w:r w:rsidRPr="00E6370F">
        <w:rPr>
          <w:sz w:val="18"/>
          <w:szCs w:val="18"/>
        </w:rPr>
        <w:t xml:space="preserve">                                    &lt;label for="signupEmail"&gt;Email Address&lt;/label&gt;</w:t>
      </w:r>
    </w:p>
    <w:p w:rsidR="00E6370F" w:rsidRPr="00E6370F" w:rsidRDefault="00E6370F" w:rsidP="00E6370F">
      <w:pPr>
        <w:rPr>
          <w:sz w:val="18"/>
          <w:szCs w:val="18"/>
        </w:rPr>
      </w:pPr>
      <w:r w:rsidRPr="00E6370F">
        <w:rPr>
          <w:sz w:val="18"/>
          <w:szCs w:val="18"/>
        </w:rPr>
        <w:t xml:space="preserve">                                    &lt;input type="email" class="form-control" id="signupEmail" name="signupEmail" placeholder="Enter Email"&gt;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 class="form-group"&gt;</w:t>
      </w:r>
    </w:p>
    <w:p w:rsidR="00E6370F" w:rsidRPr="00E6370F" w:rsidRDefault="00E6370F" w:rsidP="00E6370F">
      <w:pPr>
        <w:rPr>
          <w:sz w:val="18"/>
          <w:szCs w:val="18"/>
        </w:rPr>
      </w:pPr>
      <w:r w:rsidRPr="00E6370F">
        <w:rPr>
          <w:sz w:val="18"/>
          <w:szCs w:val="18"/>
        </w:rPr>
        <w:t xml:space="preserve">                                    &lt;label for="signupPassword"&gt;Password&lt;/label&gt;</w:t>
      </w:r>
    </w:p>
    <w:p w:rsidR="00E6370F" w:rsidRPr="00E6370F" w:rsidRDefault="00E6370F" w:rsidP="00E6370F">
      <w:pPr>
        <w:rPr>
          <w:sz w:val="18"/>
          <w:szCs w:val="18"/>
        </w:rPr>
      </w:pPr>
      <w:r w:rsidRPr="00E6370F">
        <w:rPr>
          <w:sz w:val="18"/>
          <w:szCs w:val="18"/>
        </w:rPr>
        <w:t xml:space="preserve">                                    &lt;input type="password" class="form-control" id="signupPassword" name="signupPassword" placeholder="Password"&gt;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&lt;input type="submit" name="submit" value="Signup" style="color:black" /input&gt;</w:t>
      </w:r>
    </w:p>
    <w:p w:rsidR="00E6370F" w:rsidRPr="00E6370F" w:rsidRDefault="00E6370F" w:rsidP="00E6370F">
      <w:pPr>
        <w:rPr>
          <w:sz w:val="18"/>
          <w:szCs w:val="18"/>
        </w:rPr>
      </w:pPr>
      <w:r w:rsidRPr="00E6370F">
        <w:rPr>
          <w:sz w:val="18"/>
          <w:szCs w:val="18"/>
        </w:rPr>
        <w:t xml:space="preserve">                            &lt;/form&gt;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&lt;/p&gt;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&lt;/header&gt;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&lt;?php </w:t>
      </w:r>
    </w:p>
    <w:p w:rsidR="00E6370F" w:rsidRPr="00E6370F" w:rsidRDefault="00E6370F" w:rsidP="00E6370F">
      <w:pPr>
        <w:rPr>
          <w:sz w:val="18"/>
          <w:szCs w:val="18"/>
        </w:rPr>
      </w:pPr>
      <w:r w:rsidRPr="00E6370F">
        <w:rPr>
          <w:sz w:val="18"/>
          <w:szCs w:val="18"/>
        </w:rPr>
        <w:t xml:space="preserve">    error_reporting(0);</w:t>
      </w:r>
    </w:p>
    <w:p w:rsidR="00E6370F" w:rsidRPr="00E6370F" w:rsidRDefault="00E6370F" w:rsidP="00E6370F">
      <w:pPr>
        <w:rPr>
          <w:sz w:val="18"/>
          <w:szCs w:val="18"/>
        </w:rPr>
      </w:pPr>
      <w:r w:rsidRPr="00E6370F">
        <w:rPr>
          <w:sz w:val="18"/>
          <w:szCs w:val="18"/>
        </w:rPr>
        <w:t xml:space="preserve">    session_start();</w:t>
      </w:r>
    </w:p>
    <w:p w:rsidR="00E6370F" w:rsidRPr="00E6370F" w:rsidRDefault="00E6370F" w:rsidP="00E6370F">
      <w:pPr>
        <w:rPr>
          <w:sz w:val="18"/>
          <w:szCs w:val="18"/>
        </w:rPr>
      </w:pPr>
      <w:r w:rsidRPr="00E6370F">
        <w:rPr>
          <w:sz w:val="18"/>
          <w:szCs w:val="18"/>
        </w:rPr>
        <w:t xml:space="preserve">    $servername = "127.0.0.1";</w:t>
      </w:r>
    </w:p>
    <w:p w:rsidR="00E6370F" w:rsidRPr="00E6370F" w:rsidRDefault="00E6370F" w:rsidP="00E6370F">
      <w:pPr>
        <w:rPr>
          <w:sz w:val="18"/>
          <w:szCs w:val="18"/>
        </w:rPr>
      </w:pPr>
      <w:r w:rsidRPr="00E6370F">
        <w:rPr>
          <w:sz w:val="18"/>
          <w:szCs w:val="18"/>
        </w:rPr>
        <w:t xml:space="preserve">    $username = "root";</w:t>
      </w:r>
    </w:p>
    <w:p w:rsidR="00E6370F" w:rsidRPr="00E6370F" w:rsidRDefault="00E6370F" w:rsidP="00E6370F">
      <w:pPr>
        <w:rPr>
          <w:sz w:val="18"/>
          <w:szCs w:val="18"/>
        </w:rPr>
      </w:pPr>
      <w:r w:rsidRPr="00E6370F">
        <w:rPr>
          <w:sz w:val="18"/>
          <w:szCs w:val="18"/>
        </w:rPr>
        <w:t xml:space="preserve">    try{</w:t>
      </w:r>
    </w:p>
    <w:p w:rsidR="00E6370F" w:rsidRPr="00E6370F" w:rsidRDefault="00E6370F" w:rsidP="00E6370F">
      <w:pPr>
        <w:rPr>
          <w:sz w:val="18"/>
          <w:szCs w:val="18"/>
        </w:rPr>
      </w:pPr>
      <w:r w:rsidRPr="00E6370F">
        <w:rPr>
          <w:sz w:val="18"/>
          <w:szCs w:val="18"/>
        </w:rPr>
        <w:t xml:space="preserve">        if(isset($_POST['submit'])){</w:t>
      </w:r>
    </w:p>
    <w:p w:rsidR="00E6370F" w:rsidRPr="00E6370F" w:rsidRDefault="00E6370F" w:rsidP="00E6370F">
      <w:pPr>
        <w:rPr>
          <w:sz w:val="18"/>
          <w:szCs w:val="18"/>
        </w:rPr>
      </w:pPr>
      <w:r w:rsidRPr="00E6370F">
        <w:rPr>
          <w:sz w:val="18"/>
          <w:szCs w:val="18"/>
        </w:rPr>
        <w:t xml:space="preserve">            $username = $_POST['signupEmail'];</w:t>
      </w:r>
    </w:p>
    <w:p w:rsidR="00E6370F" w:rsidRPr="00E6370F" w:rsidRDefault="00E6370F" w:rsidP="00E6370F">
      <w:pPr>
        <w:rPr>
          <w:sz w:val="18"/>
          <w:szCs w:val="18"/>
        </w:rPr>
      </w:pPr>
      <w:r w:rsidRPr="00E6370F">
        <w:rPr>
          <w:sz w:val="18"/>
          <w:szCs w:val="18"/>
        </w:rPr>
        <w:t xml:space="preserve">            $password = $_POST['signupPassword'];</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$conn = mysql_connect($servername, $username, ""); //or die("unable to connect to database");</w:t>
      </w:r>
    </w:p>
    <w:p w:rsidR="00E6370F" w:rsidRPr="00E6370F" w:rsidRDefault="00E6370F" w:rsidP="00E6370F">
      <w:pPr>
        <w:rPr>
          <w:sz w:val="18"/>
          <w:szCs w:val="18"/>
        </w:rPr>
      </w:pPr>
      <w:r w:rsidRPr="00E6370F">
        <w:rPr>
          <w:sz w:val="18"/>
          <w:szCs w:val="18"/>
        </w:rPr>
        <w:lastRenderedPageBreak/>
        <w:t xml:space="preserve">            mysql_select_db("drive", $conn) or die(mysql_error());</w:t>
      </w:r>
    </w:p>
    <w:p w:rsidR="00E6370F" w:rsidRPr="00E6370F" w:rsidRDefault="00E6370F" w:rsidP="00E6370F">
      <w:pPr>
        <w:rPr>
          <w:sz w:val="18"/>
          <w:szCs w:val="18"/>
        </w:rPr>
      </w:pPr>
      <w:r w:rsidRPr="00E6370F">
        <w:rPr>
          <w:sz w:val="18"/>
          <w:szCs w:val="18"/>
        </w:rPr>
        <w:t xml:space="preserve">            $filePaths = "uploads/" . $username . "/uploads/"; //give the user a filepath and store it</w:t>
      </w:r>
    </w:p>
    <w:p w:rsidR="00E6370F" w:rsidRPr="00E6370F" w:rsidRDefault="00E6370F" w:rsidP="00E6370F">
      <w:pPr>
        <w:rPr>
          <w:sz w:val="18"/>
          <w:szCs w:val="18"/>
        </w:rPr>
      </w:pPr>
      <w:r w:rsidRPr="00E6370F">
        <w:rPr>
          <w:sz w:val="18"/>
          <w:szCs w:val="18"/>
        </w:rPr>
        <w:t xml:space="preserve">            //check if the filepath exists</w:t>
      </w:r>
    </w:p>
    <w:p w:rsidR="00E6370F" w:rsidRPr="00E6370F" w:rsidRDefault="00E6370F" w:rsidP="00E6370F">
      <w:pPr>
        <w:rPr>
          <w:sz w:val="18"/>
          <w:szCs w:val="18"/>
        </w:rPr>
      </w:pPr>
      <w:r w:rsidRPr="00E6370F">
        <w:rPr>
          <w:sz w:val="18"/>
          <w:szCs w:val="18"/>
        </w:rPr>
        <w:t xml:space="preserve">            if(!(file_exists($filePath))){</w:t>
      </w:r>
    </w:p>
    <w:p w:rsidR="00E6370F" w:rsidRPr="00E6370F" w:rsidRDefault="00E6370F" w:rsidP="00E6370F">
      <w:pPr>
        <w:rPr>
          <w:sz w:val="18"/>
          <w:szCs w:val="18"/>
        </w:rPr>
      </w:pPr>
      <w:r w:rsidRPr="00E6370F">
        <w:rPr>
          <w:sz w:val="18"/>
          <w:szCs w:val="18"/>
        </w:rPr>
        <w:t xml:space="preserve">                mkdir($filePath, 0755, true);</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$insert = "INSERT INTO `drive`.`users` (`ID`, `Email`, `Password`, `filePath`) VALUES (NULL, '$username', '$password', '$filePaths');";</w:t>
      </w:r>
    </w:p>
    <w:p w:rsidR="00E6370F" w:rsidRPr="00E6370F" w:rsidRDefault="00E6370F" w:rsidP="00E6370F">
      <w:pPr>
        <w:rPr>
          <w:sz w:val="18"/>
          <w:szCs w:val="18"/>
        </w:rPr>
      </w:pPr>
      <w:r w:rsidRPr="00E6370F">
        <w:rPr>
          <w:sz w:val="18"/>
          <w:szCs w:val="18"/>
        </w:rPr>
        <w:t xml:space="preserve">            $result = mysql_query($insert);</w:t>
      </w:r>
    </w:p>
    <w:p w:rsidR="00E6370F" w:rsidRPr="00E6370F" w:rsidRDefault="00E6370F" w:rsidP="00E6370F">
      <w:pPr>
        <w:rPr>
          <w:sz w:val="18"/>
          <w:szCs w:val="18"/>
        </w:rPr>
      </w:pPr>
      <w:r w:rsidRPr="00E6370F">
        <w:rPr>
          <w:sz w:val="18"/>
          <w:szCs w:val="18"/>
        </w:rPr>
        <w:t xml:space="preserve">            echo "User created successfully";</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}catch(PDOException $e)</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echo $e-&gt;getMessage();</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Map Section --&gt;</w:t>
      </w:r>
    </w:p>
    <w:p w:rsidR="00E6370F" w:rsidRPr="00E6370F" w:rsidRDefault="00E6370F" w:rsidP="00E6370F">
      <w:pPr>
        <w:rPr>
          <w:sz w:val="18"/>
          <w:szCs w:val="18"/>
        </w:rPr>
      </w:pPr>
      <w:r w:rsidRPr="00E6370F">
        <w:rPr>
          <w:sz w:val="18"/>
          <w:szCs w:val="18"/>
        </w:rPr>
        <w:t xml:space="preserve">   &lt;!-- &lt;div id="map"&gt;&lt;/div&gt;--&gt;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Footer --&gt;</w:t>
      </w:r>
    </w:p>
    <w:p w:rsidR="00E6370F" w:rsidRPr="00E6370F" w:rsidRDefault="00E6370F" w:rsidP="00E6370F">
      <w:pPr>
        <w:rPr>
          <w:sz w:val="18"/>
          <w:szCs w:val="18"/>
        </w:rPr>
      </w:pPr>
      <w:r w:rsidRPr="00E6370F">
        <w:rPr>
          <w:sz w:val="18"/>
          <w:szCs w:val="18"/>
        </w:rPr>
        <w:t xml:space="preserve">    &lt;footer&gt;</w:t>
      </w:r>
    </w:p>
    <w:p w:rsidR="00E6370F" w:rsidRPr="00E6370F" w:rsidRDefault="00E6370F" w:rsidP="00E6370F">
      <w:pPr>
        <w:rPr>
          <w:sz w:val="18"/>
          <w:szCs w:val="18"/>
        </w:rPr>
      </w:pPr>
      <w:r w:rsidRPr="00E6370F">
        <w:rPr>
          <w:sz w:val="18"/>
          <w:szCs w:val="18"/>
        </w:rPr>
        <w:t xml:space="preserve">        &lt;div class="container text-center"&gt;</w:t>
      </w:r>
    </w:p>
    <w:p w:rsidR="00E6370F" w:rsidRPr="00E6370F" w:rsidRDefault="00E6370F" w:rsidP="00E6370F">
      <w:pPr>
        <w:rPr>
          <w:sz w:val="18"/>
          <w:szCs w:val="18"/>
        </w:rPr>
      </w:pPr>
      <w:r w:rsidRPr="00E6370F">
        <w:rPr>
          <w:sz w:val="18"/>
          <w:szCs w:val="18"/>
        </w:rPr>
        <w:t xml:space="preserve">            &lt;p style="font-size:10px"&gt;Keegan Shudy 2014&lt;/p&gt;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&lt;/footer&gt;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jQuery --&gt;</w:t>
      </w:r>
    </w:p>
    <w:p w:rsidR="00E6370F" w:rsidRPr="00E6370F" w:rsidRDefault="00E6370F" w:rsidP="00E6370F">
      <w:pPr>
        <w:rPr>
          <w:sz w:val="18"/>
          <w:szCs w:val="18"/>
        </w:rPr>
      </w:pPr>
      <w:r w:rsidRPr="00E6370F">
        <w:rPr>
          <w:sz w:val="18"/>
          <w:szCs w:val="18"/>
        </w:rPr>
        <w:t xml:space="preserve">    &lt;script src="js/jquery.js"&gt;&lt;/script&gt;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Bootstrap Core JavaScript --&gt;</w:t>
      </w:r>
    </w:p>
    <w:p w:rsidR="00E6370F" w:rsidRPr="00E6370F" w:rsidRDefault="00E6370F" w:rsidP="00E6370F">
      <w:pPr>
        <w:rPr>
          <w:sz w:val="18"/>
          <w:szCs w:val="18"/>
        </w:rPr>
      </w:pPr>
      <w:r w:rsidRPr="00E6370F">
        <w:rPr>
          <w:sz w:val="18"/>
          <w:szCs w:val="18"/>
        </w:rPr>
        <w:lastRenderedPageBreak/>
        <w:t xml:space="preserve">    &lt;script src="js/bootstrap.min.js"&gt;&lt;/script&gt;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Plugin JavaScript --&gt;</w:t>
      </w:r>
    </w:p>
    <w:p w:rsidR="00E6370F" w:rsidRPr="00E6370F" w:rsidRDefault="00E6370F" w:rsidP="00E6370F">
      <w:pPr>
        <w:rPr>
          <w:sz w:val="18"/>
          <w:szCs w:val="18"/>
        </w:rPr>
      </w:pPr>
      <w:r w:rsidRPr="00E6370F">
        <w:rPr>
          <w:sz w:val="18"/>
          <w:szCs w:val="18"/>
        </w:rPr>
        <w:t xml:space="preserve">    &lt;script src="js/jquery.easing.min.js"&gt;&lt;/script&gt;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Custom Theme JavaScript --&gt;</w:t>
      </w:r>
    </w:p>
    <w:p w:rsidR="00E6370F" w:rsidRPr="00E6370F" w:rsidRDefault="00E6370F" w:rsidP="00E6370F">
      <w:pPr>
        <w:rPr>
          <w:sz w:val="18"/>
          <w:szCs w:val="18"/>
        </w:rPr>
      </w:pPr>
      <w:r w:rsidRPr="00E6370F">
        <w:rPr>
          <w:sz w:val="18"/>
          <w:szCs w:val="18"/>
        </w:rPr>
        <w:t xml:space="preserve">    &lt;script src="js/grayscale.js"&gt;&lt;/script&gt;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&lt;/body&gt;</w:t>
      </w:r>
    </w:p>
    <w:p w:rsidR="00E6370F" w:rsidRPr="00E6370F" w:rsidRDefault="00E6370F" w:rsidP="00E6370F">
      <w:pPr>
        <w:rPr>
          <w:sz w:val="18"/>
          <w:szCs w:val="18"/>
        </w:rPr>
      </w:pPr>
    </w:p>
    <w:p w:rsidR="00E6370F" w:rsidRDefault="00E6370F" w:rsidP="00E6370F">
      <w:pPr>
        <w:rPr>
          <w:sz w:val="18"/>
          <w:szCs w:val="18"/>
        </w:rPr>
      </w:pPr>
      <w:r w:rsidRPr="00E6370F">
        <w:rPr>
          <w:sz w:val="18"/>
          <w:szCs w:val="18"/>
        </w:rPr>
        <w:t>&lt;/html&gt;</w:t>
      </w: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rPr>
          <w:sz w:val="18"/>
          <w:szCs w:val="18"/>
        </w:rPr>
      </w:pPr>
    </w:p>
    <w:p w:rsidR="00E6370F" w:rsidRDefault="00E6370F" w:rsidP="00E6370F">
      <w:pPr>
        <w:pStyle w:val="Heading2"/>
      </w:pPr>
      <w:r>
        <w:lastRenderedPageBreak/>
        <w:t>Login.php</w:t>
      </w:r>
    </w:p>
    <w:p w:rsidR="00E6370F" w:rsidRPr="00E6370F" w:rsidRDefault="00E6370F" w:rsidP="00E6370F">
      <w:pPr>
        <w:rPr>
          <w:sz w:val="18"/>
          <w:szCs w:val="18"/>
        </w:rPr>
      </w:pPr>
      <w:r w:rsidRPr="00E6370F">
        <w:rPr>
          <w:sz w:val="18"/>
          <w:szCs w:val="18"/>
        </w:rPr>
        <w:t>&lt;!DOCTYPE html&gt;</w:t>
      </w:r>
    </w:p>
    <w:p w:rsidR="00E6370F" w:rsidRPr="00E6370F" w:rsidRDefault="00E6370F" w:rsidP="00E6370F">
      <w:pPr>
        <w:rPr>
          <w:sz w:val="18"/>
          <w:szCs w:val="18"/>
        </w:rPr>
      </w:pPr>
      <w:r w:rsidRPr="00E6370F">
        <w:rPr>
          <w:sz w:val="18"/>
          <w:szCs w:val="18"/>
        </w:rPr>
        <w:t>&lt;html lang="en"&gt;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&lt;?php </w:t>
      </w:r>
    </w:p>
    <w:p w:rsidR="00E6370F" w:rsidRPr="00E6370F" w:rsidRDefault="00E6370F" w:rsidP="00E6370F">
      <w:pPr>
        <w:rPr>
          <w:sz w:val="18"/>
          <w:szCs w:val="18"/>
        </w:rPr>
      </w:pPr>
      <w:r w:rsidRPr="00E6370F">
        <w:rPr>
          <w:sz w:val="18"/>
          <w:szCs w:val="18"/>
        </w:rPr>
        <w:t>error_reporting(0);</w:t>
      </w:r>
    </w:p>
    <w:p w:rsidR="00E6370F" w:rsidRPr="00E6370F" w:rsidRDefault="00E6370F" w:rsidP="00E6370F">
      <w:pPr>
        <w:rPr>
          <w:sz w:val="18"/>
          <w:szCs w:val="18"/>
        </w:rPr>
      </w:pPr>
      <w:r w:rsidRPr="00E6370F">
        <w:rPr>
          <w:sz w:val="18"/>
          <w:szCs w:val="18"/>
        </w:rPr>
        <w:t>session_start();</w:t>
      </w:r>
    </w:p>
    <w:p w:rsidR="00E6370F" w:rsidRPr="00E6370F" w:rsidRDefault="00E6370F" w:rsidP="00E6370F">
      <w:pPr>
        <w:rPr>
          <w:sz w:val="18"/>
          <w:szCs w:val="18"/>
        </w:rPr>
      </w:pPr>
      <w:r w:rsidRPr="00E6370F">
        <w:rPr>
          <w:sz w:val="18"/>
          <w:szCs w:val="18"/>
        </w:rPr>
        <w:t>$servername = "127.0.0.1";</w:t>
      </w:r>
    </w:p>
    <w:p w:rsidR="00E6370F" w:rsidRPr="00E6370F" w:rsidRDefault="00E6370F" w:rsidP="00E6370F">
      <w:pPr>
        <w:rPr>
          <w:sz w:val="18"/>
          <w:szCs w:val="18"/>
        </w:rPr>
      </w:pPr>
      <w:r w:rsidRPr="00E6370F">
        <w:rPr>
          <w:sz w:val="18"/>
          <w:szCs w:val="18"/>
        </w:rPr>
        <w:t>$username = "root";</w:t>
      </w:r>
    </w:p>
    <w:p w:rsidR="00E6370F" w:rsidRPr="00E6370F" w:rsidRDefault="00E6370F" w:rsidP="00E6370F">
      <w:pPr>
        <w:rPr>
          <w:sz w:val="18"/>
          <w:szCs w:val="18"/>
        </w:rPr>
      </w:pPr>
      <w:r w:rsidRPr="00E6370F">
        <w:rPr>
          <w:sz w:val="18"/>
          <w:szCs w:val="18"/>
        </w:rPr>
        <w:t>try{</w:t>
      </w:r>
    </w:p>
    <w:p w:rsidR="00E6370F" w:rsidRPr="00E6370F" w:rsidRDefault="00E6370F" w:rsidP="00E6370F">
      <w:pPr>
        <w:rPr>
          <w:sz w:val="18"/>
          <w:szCs w:val="18"/>
        </w:rPr>
      </w:pPr>
      <w:r w:rsidRPr="00E6370F">
        <w:rPr>
          <w:sz w:val="18"/>
          <w:szCs w:val="18"/>
        </w:rPr>
        <w:t xml:space="preserve">    if(isset($_POST['submit'])){</w:t>
      </w:r>
    </w:p>
    <w:p w:rsidR="00E6370F" w:rsidRPr="00E6370F" w:rsidRDefault="00E6370F" w:rsidP="00E6370F">
      <w:pPr>
        <w:rPr>
          <w:sz w:val="18"/>
          <w:szCs w:val="18"/>
        </w:rPr>
      </w:pPr>
      <w:r w:rsidRPr="00E6370F">
        <w:rPr>
          <w:sz w:val="18"/>
          <w:szCs w:val="18"/>
        </w:rPr>
        <w:t xml:space="preserve">        $username = $_POST['loginEmail'];</w:t>
      </w:r>
    </w:p>
    <w:p w:rsidR="00E6370F" w:rsidRPr="00E6370F" w:rsidRDefault="00E6370F" w:rsidP="00E6370F">
      <w:pPr>
        <w:rPr>
          <w:sz w:val="18"/>
          <w:szCs w:val="18"/>
        </w:rPr>
      </w:pPr>
      <w:r w:rsidRPr="00E6370F">
        <w:rPr>
          <w:sz w:val="18"/>
          <w:szCs w:val="18"/>
        </w:rPr>
        <w:t xml:space="preserve">        $password = $_POST['loginPassword'];</w:t>
      </w:r>
    </w:p>
    <w:p w:rsidR="00E6370F" w:rsidRPr="00E6370F" w:rsidRDefault="00E6370F" w:rsidP="00E6370F">
      <w:pPr>
        <w:rPr>
          <w:sz w:val="18"/>
          <w:szCs w:val="18"/>
        </w:rPr>
      </w:pPr>
      <w:r w:rsidRPr="00E6370F">
        <w:rPr>
          <w:sz w:val="18"/>
          <w:szCs w:val="18"/>
        </w:rPr>
        <w:t xml:space="preserve">            $conn = mysql_connect($servername, $username, ""); //or die("unable to connect to database");</w:t>
      </w:r>
    </w:p>
    <w:p w:rsidR="00E6370F" w:rsidRPr="00E6370F" w:rsidRDefault="00E6370F" w:rsidP="00E6370F">
      <w:pPr>
        <w:rPr>
          <w:sz w:val="18"/>
          <w:szCs w:val="18"/>
        </w:rPr>
      </w:pPr>
      <w:r w:rsidRPr="00E6370F">
        <w:rPr>
          <w:sz w:val="18"/>
          <w:szCs w:val="18"/>
        </w:rPr>
        <w:t xml:space="preserve">            mysql_select_db("drive", $conn) or die(mysql_error());</w:t>
      </w:r>
    </w:p>
    <w:p w:rsidR="00E6370F" w:rsidRPr="00E6370F" w:rsidRDefault="00E6370F" w:rsidP="00E6370F">
      <w:pPr>
        <w:rPr>
          <w:sz w:val="18"/>
          <w:szCs w:val="18"/>
        </w:rPr>
      </w:pPr>
      <w:r w:rsidRPr="00E6370F">
        <w:rPr>
          <w:sz w:val="18"/>
          <w:szCs w:val="18"/>
        </w:rPr>
        <w:t xml:space="preserve">            $select =  "SELECT * FROM `users` WHERE `Email` = '".$username."' AND `Password` ='".$password."'";</w:t>
      </w:r>
    </w:p>
    <w:p w:rsidR="00E6370F" w:rsidRPr="00E6370F" w:rsidRDefault="00E6370F" w:rsidP="00E6370F">
      <w:pPr>
        <w:rPr>
          <w:sz w:val="18"/>
          <w:szCs w:val="18"/>
        </w:rPr>
      </w:pPr>
      <w:r w:rsidRPr="00E6370F">
        <w:rPr>
          <w:sz w:val="18"/>
          <w:szCs w:val="18"/>
        </w:rPr>
        <w:t xml:space="preserve">            $query = mysql_query($select) or die("bad query");</w:t>
      </w:r>
    </w:p>
    <w:p w:rsidR="00E6370F" w:rsidRPr="00E6370F" w:rsidRDefault="00E6370F" w:rsidP="00E6370F">
      <w:pPr>
        <w:rPr>
          <w:sz w:val="18"/>
          <w:szCs w:val="18"/>
        </w:rPr>
      </w:pPr>
      <w:r w:rsidRPr="00E6370F">
        <w:rPr>
          <w:sz w:val="18"/>
          <w:szCs w:val="18"/>
        </w:rPr>
        <w:t xml:space="preserve">            $rows = mysql_num_rows($query);</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if($rows != 0){</w:t>
      </w:r>
    </w:p>
    <w:p w:rsidR="00E6370F" w:rsidRPr="00E6370F" w:rsidRDefault="00E6370F" w:rsidP="00E6370F">
      <w:pPr>
        <w:rPr>
          <w:sz w:val="18"/>
          <w:szCs w:val="18"/>
        </w:rPr>
      </w:pPr>
      <w:r w:rsidRPr="00E6370F">
        <w:rPr>
          <w:sz w:val="18"/>
          <w:szCs w:val="18"/>
        </w:rPr>
        <w:t xml:space="preserve">                while($row = mysql_fetch_assoc($query)){</w:t>
      </w:r>
    </w:p>
    <w:p w:rsidR="00E6370F" w:rsidRPr="00E6370F" w:rsidRDefault="00E6370F" w:rsidP="00E6370F">
      <w:pPr>
        <w:rPr>
          <w:sz w:val="18"/>
          <w:szCs w:val="18"/>
        </w:rPr>
      </w:pPr>
      <w:r w:rsidRPr="00E6370F">
        <w:rPr>
          <w:sz w:val="18"/>
          <w:szCs w:val="18"/>
        </w:rPr>
        <w:t xml:space="preserve">                    $dbusername = $row['Email'];</w:t>
      </w:r>
    </w:p>
    <w:p w:rsidR="00E6370F" w:rsidRPr="00E6370F" w:rsidRDefault="00E6370F" w:rsidP="00E6370F">
      <w:pPr>
        <w:rPr>
          <w:sz w:val="18"/>
          <w:szCs w:val="18"/>
        </w:rPr>
      </w:pPr>
      <w:r w:rsidRPr="00E6370F">
        <w:rPr>
          <w:sz w:val="18"/>
          <w:szCs w:val="18"/>
        </w:rPr>
        <w:t xml:space="preserve">                    $dbpassword = $row['Password'];</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if($username == $dbusername &amp;&amp; $password = $dbpassword){</w:t>
      </w:r>
    </w:p>
    <w:p w:rsidR="00E6370F" w:rsidRPr="00E6370F" w:rsidRDefault="00E6370F" w:rsidP="00E6370F">
      <w:pPr>
        <w:rPr>
          <w:sz w:val="18"/>
          <w:szCs w:val="18"/>
        </w:rPr>
      </w:pPr>
      <w:r w:rsidRPr="00E6370F">
        <w:rPr>
          <w:sz w:val="18"/>
          <w:szCs w:val="18"/>
        </w:rPr>
        <w:t xml:space="preserve">                    echo "correct login combo";</w:t>
      </w:r>
    </w:p>
    <w:p w:rsidR="00E6370F" w:rsidRPr="00E6370F" w:rsidRDefault="00E6370F" w:rsidP="00E6370F">
      <w:pPr>
        <w:rPr>
          <w:sz w:val="18"/>
          <w:szCs w:val="18"/>
        </w:rPr>
      </w:pPr>
      <w:r w:rsidRPr="00E6370F">
        <w:rPr>
          <w:sz w:val="18"/>
          <w:szCs w:val="18"/>
        </w:rPr>
        <w:t xml:space="preserve">                    $_SESSION['loggedin'] = true;</w:t>
      </w:r>
    </w:p>
    <w:p w:rsidR="00E6370F" w:rsidRPr="00E6370F" w:rsidRDefault="00E6370F" w:rsidP="00E6370F">
      <w:pPr>
        <w:rPr>
          <w:sz w:val="18"/>
          <w:szCs w:val="18"/>
        </w:rPr>
      </w:pPr>
      <w:r w:rsidRPr="00E6370F">
        <w:rPr>
          <w:sz w:val="18"/>
          <w:szCs w:val="18"/>
        </w:rPr>
        <w:t xml:space="preserve">                    $_SESSION['username'] = $username;</w:t>
      </w:r>
    </w:p>
    <w:p w:rsidR="00E6370F" w:rsidRPr="00E6370F" w:rsidRDefault="00E6370F" w:rsidP="00E6370F">
      <w:pPr>
        <w:rPr>
          <w:sz w:val="18"/>
          <w:szCs w:val="18"/>
        </w:rPr>
      </w:pPr>
      <w:r w:rsidRPr="00E6370F">
        <w:rPr>
          <w:sz w:val="18"/>
          <w:szCs w:val="18"/>
        </w:rPr>
        <w:t xml:space="preserve">                    Header("Location: member.php");</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else{</w:t>
      </w:r>
    </w:p>
    <w:p w:rsidR="00E6370F" w:rsidRPr="00E6370F" w:rsidRDefault="00E6370F" w:rsidP="00E6370F">
      <w:pPr>
        <w:rPr>
          <w:sz w:val="18"/>
          <w:szCs w:val="18"/>
        </w:rPr>
      </w:pPr>
      <w:r w:rsidRPr="00E6370F">
        <w:rPr>
          <w:sz w:val="18"/>
          <w:szCs w:val="18"/>
        </w:rPr>
        <w:t xml:space="preserve">                echo "Invalid username or password";</w:t>
      </w:r>
    </w:p>
    <w:p w:rsidR="00E6370F" w:rsidRPr="00E6370F" w:rsidRDefault="00E6370F" w:rsidP="00E6370F">
      <w:pPr>
        <w:rPr>
          <w:sz w:val="18"/>
          <w:szCs w:val="18"/>
        </w:rPr>
      </w:pPr>
      <w:r w:rsidRPr="00E6370F">
        <w:rPr>
          <w:sz w:val="18"/>
          <w:szCs w:val="18"/>
        </w:rPr>
        <w:lastRenderedPageBreak/>
        <w:t xml:space="preserve">                $_SESSION['loggedin'] = false;</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}catch(PDOException $e)</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r w:rsidRPr="00E6370F">
        <w:rPr>
          <w:sz w:val="18"/>
          <w:szCs w:val="18"/>
        </w:rPr>
        <w:t xml:space="preserve">        echo $e-&gt;getMessage();</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?&gt;</w:t>
      </w:r>
    </w:p>
    <w:p w:rsidR="00E6370F" w:rsidRPr="00E6370F" w:rsidRDefault="00E6370F" w:rsidP="00E6370F">
      <w:pPr>
        <w:rPr>
          <w:sz w:val="18"/>
          <w:szCs w:val="18"/>
        </w:rPr>
      </w:pPr>
      <w:r w:rsidRPr="00E6370F">
        <w:rPr>
          <w:sz w:val="18"/>
          <w:szCs w:val="18"/>
        </w:rPr>
        <w:t xml:space="preserve">    &lt;head&gt;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&lt;meta charset="utf-8"&gt;</w:t>
      </w:r>
    </w:p>
    <w:p w:rsidR="00E6370F" w:rsidRPr="00E6370F" w:rsidRDefault="00E6370F" w:rsidP="00E6370F">
      <w:pPr>
        <w:rPr>
          <w:sz w:val="18"/>
          <w:szCs w:val="18"/>
        </w:rPr>
      </w:pPr>
      <w:r w:rsidRPr="00E6370F">
        <w:rPr>
          <w:sz w:val="18"/>
          <w:szCs w:val="18"/>
        </w:rPr>
        <w:t xml:space="preserve">        &lt;meta http-equiv="X-UA-Compatible" content="IE=edge"&gt;</w:t>
      </w:r>
    </w:p>
    <w:p w:rsidR="00E6370F" w:rsidRPr="00E6370F" w:rsidRDefault="00E6370F" w:rsidP="00E6370F">
      <w:pPr>
        <w:rPr>
          <w:sz w:val="18"/>
          <w:szCs w:val="18"/>
        </w:rPr>
      </w:pPr>
      <w:r w:rsidRPr="00E6370F">
        <w:rPr>
          <w:sz w:val="18"/>
          <w:szCs w:val="18"/>
        </w:rPr>
        <w:t xml:space="preserve">        &lt;meta name="viewport" content="width=device-width, initial-scale=1"&gt;</w:t>
      </w:r>
    </w:p>
    <w:p w:rsidR="00E6370F" w:rsidRPr="00E6370F" w:rsidRDefault="00E6370F" w:rsidP="00E6370F">
      <w:pPr>
        <w:rPr>
          <w:sz w:val="18"/>
          <w:szCs w:val="18"/>
        </w:rPr>
      </w:pPr>
      <w:r w:rsidRPr="00E6370F">
        <w:rPr>
          <w:sz w:val="18"/>
          <w:szCs w:val="18"/>
        </w:rPr>
        <w:t xml:space="preserve">        &lt;meta name="description" content=""&gt;</w:t>
      </w:r>
    </w:p>
    <w:p w:rsidR="00E6370F" w:rsidRPr="00E6370F" w:rsidRDefault="00E6370F" w:rsidP="00E6370F">
      <w:pPr>
        <w:rPr>
          <w:sz w:val="18"/>
          <w:szCs w:val="18"/>
        </w:rPr>
      </w:pPr>
      <w:r w:rsidRPr="00E6370F">
        <w:rPr>
          <w:sz w:val="18"/>
          <w:szCs w:val="18"/>
        </w:rPr>
        <w:t xml:space="preserve">        &lt;meta name="author" content=""&gt;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&lt;title&gt;Crawl&lt;/title&gt;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Bootstrap Core CSS --&gt;</w:t>
      </w:r>
    </w:p>
    <w:p w:rsidR="00E6370F" w:rsidRPr="00E6370F" w:rsidRDefault="00E6370F" w:rsidP="00E6370F">
      <w:pPr>
        <w:rPr>
          <w:sz w:val="18"/>
          <w:szCs w:val="18"/>
        </w:rPr>
      </w:pPr>
      <w:r w:rsidRPr="00E6370F">
        <w:rPr>
          <w:sz w:val="18"/>
          <w:szCs w:val="18"/>
        </w:rPr>
        <w:t xml:space="preserve">        &lt;link href="css/bootstrap.min.css" rel="stylesheet"&gt;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Custom CSS --&gt;</w:t>
      </w:r>
    </w:p>
    <w:p w:rsidR="00E6370F" w:rsidRPr="00E6370F" w:rsidRDefault="00E6370F" w:rsidP="00E6370F">
      <w:pPr>
        <w:rPr>
          <w:sz w:val="18"/>
          <w:szCs w:val="18"/>
        </w:rPr>
      </w:pPr>
      <w:r w:rsidRPr="00E6370F">
        <w:rPr>
          <w:sz w:val="18"/>
          <w:szCs w:val="18"/>
        </w:rPr>
        <w:t xml:space="preserve">        &lt;link href="css/grayscale.css" rel="stylesheet"&gt;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Custom Fonts --&gt;</w:t>
      </w:r>
    </w:p>
    <w:p w:rsidR="00E6370F" w:rsidRPr="00E6370F" w:rsidRDefault="00E6370F" w:rsidP="00E6370F">
      <w:pPr>
        <w:rPr>
          <w:sz w:val="18"/>
          <w:szCs w:val="18"/>
        </w:rPr>
      </w:pPr>
      <w:r w:rsidRPr="00E6370F">
        <w:rPr>
          <w:sz w:val="18"/>
          <w:szCs w:val="18"/>
        </w:rPr>
        <w:t xml:space="preserve">        &lt;link href="font-awesome-4.2.0/css/font-awesome.min.css" rel="stylesheet" type="text/css"&gt;</w:t>
      </w:r>
    </w:p>
    <w:p w:rsidR="00E6370F" w:rsidRPr="00E6370F" w:rsidRDefault="00E6370F" w:rsidP="00E6370F">
      <w:pPr>
        <w:rPr>
          <w:sz w:val="18"/>
          <w:szCs w:val="18"/>
        </w:rPr>
      </w:pPr>
      <w:r w:rsidRPr="00E6370F">
        <w:rPr>
          <w:sz w:val="18"/>
          <w:szCs w:val="18"/>
        </w:rPr>
        <w:t xml:space="preserve">        &lt;link href="http://fonts.googleapis.com/css?family=Lora:400,700,400italic,700italic" rel="stylesheet" type="text/css"&gt;</w:t>
      </w:r>
    </w:p>
    <w:p w:rsidR="00E6370F" w:rsidRPr="00E6370F" w:rsidRDefault="00E6370F" w:rsidP="00E6370F">
      <w:pPr>
        <w:rPr>
          <w:sz w:val="18"/>
          <w:szCs w:val="18"/>
        </w:rPr>
      </w:pPr>
      <w:r w:rsidRPr="00E6370F">
        <w:rPr>
          <w:sz w:val="18"/>
          <w:szCs w:val="18"/>
        </w:rPr>
        <w:t xml:space="preserve">        &lt;link href="http://fonts.googleapis.com/css?family=Montserrat:400,700" rel="stylesheet" type="text/css"&gt;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HTML5 Shim and Respond.js IE8 support of HTML5 elements and media queries --&gt;</w:t>
      </w:r>
    </w:p>
    <w:p w:rsidR="00E6370F" w:rsidRPr="00E6370F" w:rsidRDefault="00E6370F" w:rsidP="00E6370F">
      <w:pPr>
        <w:rPr>
          <w:sz w:val="18"/>
          <w:szCs w:val="18"/>
        </w:rPr>
      </w:pPr>
      <w:r w:rsidRPr="00E6370F">
        <w:rPr>
          <w:sz w:val="18"/>
          <w:szCs w:val="18"/>
        </w:rPr>
        <w:t xml:space="preserve">        &lt;!-- WARNING: Respond.js doesn't work if you view the page via file:// --&gt;</w:t>
      </w:r>
    </w:p>
    <w:p w:rsidR="00E6370F" w:rsidRPr="00E6370F" w:rsidRDefault="00E6370F" w:rsidP="00E6370F">
      <w:pPr>
        <w:rPr>
          <w:sz w:val="18"/>
          <w:szCs w:val="18"/>
        </w:rPr>
      </w:pPr>
      <w:r w:rsidRPr="00E6370F">
        <w:rPr>
          <w:sz w:val="18"/>
          <w:szCs w:val="18"/>
        </w:rPr>
        <w:t xml:space="preserve">    &lt;!--[if lt IE 9]&gt;</w:t>
      </w:r>
    </w:p>
    <w:p w:rsidR="00E6370F" w:rsidRPr="00E6370F" w:rsidRDefault="00E6370F" w:rsidP="00E6370F">
      <w:pPr>
        <w:rPr>
          <w:sz w:val="18"/>
          <w:szCs w:val="18"/>
        </w:rPr>
      </w:pPr>
      <w:r w:rsidRPr="00E6370F">
        <w:rPr>
          <w:sz w:val="18"/>
          <w:szCs w:val="18"/>
        </w:rPr>
        <w:lastRenderedPageBreak/>
        <w:t xml:space="preserve">        &lt;script src="https://oss.maxcdn.com/libs/html5shiv/3.7.0/html5shiv.js"&gt;&lt;/script&gt;</w:t>
      </w:r>
    </w:p>
    <w:p w:rsidR="00E6370F" w:rsidRPr="00E6370F" w:rsidRDefault="00E6370F" w:rsidP="00E6370F">
      <w:pPr>
        <w:rPr>
          <w:sz w:val="18"/>
          <w:szCs w:val="18"/>
        </w:rPr>
      </w:pPr>
      <w:r w:rsidRPr="00E6370F">
        <w:rPr>
          <w:sz w:val="18"/>
          <w:szCs w:val="18"/>
        </w:rPr>
        <w:t xml:space="preserve">        &lt;script src="https://oss.maxcdn.com/libs/respond.js/1.4.2/respond.min.js"&gt;&lt;/script&gt;</w:t>
      </w:r>
    </w:p>
    <w:p w:rsidR="00E6370F" w:rsidRPr="00E6370F" w:rsidRDefault="00E6370F" w:rsidP="00E6370F">
      <w:pPr>
        <w:rPr>
          <w:sz w:val="18"/>
          <w:szCs w:val="18"/>
        </w:rPr>
      </w:pPr>
      <w:r w:rsidRPr="00E6370F">
        <w:rPr>
          <w:sz w:val="18"/>
          <w:szCs w:val="18"/>
        </w:rPr>
        <w:t xml:space="preserve">        &lt;![endif]--&gt;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&lt;/head&gt;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&lt;body id="page-top" data-spy="scroll" data-target=".navbar-fixed-top"&gt;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Navigation --&gt;</w:t>
      </w:r>
    </w:p>
    <w:p w:rsidR="00E6370F" w:rsidRPr="00E6370F" w:rsidRDefault="00E6370F" w:rsidP="00E6370F">
      <w:pPr>
        <w:rPr>
          <w:sz w:val="18"/>
          <w:szCs w:val="18"/>
        </w:rPr>
      </w:pPr>
      <w:r w:rsidRPr="00E6370F">
        <w:rPr>
          <w:sz w:val="18"/>
          <w:szCs w:val="18"/>
        </w:rPr>
        <w:t xml:space="preserve">        &lt;nav class="navbar navbar-custom navbar-fixed-top" role="navigation"&gt;</w:t>
      </w:r>
    </w:p>
    <w:p w:rsidR="00E6370F" w:rsidRPr="00E6370F" w:rsidRDefault="00E6370F" w:rsidP="00E6370F">
      <w:pPr>
        <w:rPr>
          <w:sz w:val="18"/>
          <w:szCs w:val="18"/>
        </w:rPr>
      </w:pPr>
      <w:r w:rsidRPr="00E6370F">
        <w:rPr>
          <w:sz w:val="18"/>
          <w:szCs w:val="18"/>
        </w:rPr>
        <w:t xml:space="preserve">            &lt;div class="container"&gt;</w:t>
      </w:r>
    </w:p>
    <w:p w:rsidR="00E6370F" w:rsidRPr="00E6370F" w:rsidRDefault="00E6370F" w:rsidP="00E6370F">
      <w:pPr>
        <w:rPr>
          <w:sz w:val="18"/>
          <w:szCs w:val="18"/>
        </w:rPr>
      </w:pPr>
      <w:r w:rsidRPr="00E6370F">
        <w:rPr>
          <w:sz w:val="18"/>
          <w:szCs w:val="18"/>
        </w:rPr>
        <w:t xml:space="preserve">                &lt;div class="navbar-header"&gt;</w:t>
      </w:r>
    </w:p>
    <w:p w:rsidR="00E6370F" w:rsidRPr="00E6370F" w:rsidRDefault="00E6370F" w:rsidP="00E6370F">
      <w:pPr>
        <w:rPr>
          <w:sz w:val="18"/>
          <w:szCs w:val="18"/>
        </w:rPr>
      </w:pPr>
      <w:r w:rsidRPr="00E6370F">
        <w:rPr>
          <w:sz w:val="18"/>
          <w:szCs w:val="18"/>
        </w:rPr>
        <w:t xml:space="preserve">                    &lt;button type="button" class="navbar-toggle" data-toggle="collapse" data-target=".navbar-main-collapse"&gt;</w:t>
      </w:r>
    </w:p>
    <w:p w:rsidR="00E6370F" w:rsidRPr="00E6370F" w:rsidRDefault="00E6370F" w:rsidP="00E6370F">
      <w:pPr>
        <w:rPr>
          <w:sz w:val="18"/>
          <w:szCs w:val="18"/>
        </w:rPr>
      </w:pPr>
      <w:r w:rsidRPr="00E6370F">
        <w:rPr>
          <w:sz w:val="18"/>
          <w:szCs w:val="18"/>
        </w:rPr>
        <w:t xml:space="preserve">                        &lt;i class="fa fa-bars"&gt;&lt;/i&gt;</w:t>
      </w:r>
    </w:p>
    <w:p w:rsidR="00E6370F" w:rsidRPr="00E6370F" w:rsidRDefault="00E6370F" w:rsidP="00E6370F">
      <w:pPr>
        <w:rPr>
          <w:sz w:val="18"/>
          <w:szCs w:val="18"/>
        </w:rPr>
      </w:pPr>
      <w:r w:rsidRPr="00E6370F">
        <w:rPr>
          <w:sz w:val="18"/>
          <w:szCs w:val="18"/>
        </w:rPr>
        <w:t xml:space="preserve">                    &lt;/button&gt;</w:t>
      </w:r>
    </w:p>
    <w:p w:rsidR="00E6370F" w:rsidRPr="00E6370F" w:rsidRDefault="00E6370F" w:rsidP="00E6370F">
      <w:pPr>
        <w:rPr>
          <w:sz w:val="18"/>
          <w:szCs w:val="18"/>
        </w:rPr>
      </w:pPr>
      <w:r w:rsidRPr="00E6370F">
        <w:rPr>
          <w:sz w:val="18"/>
          <w:szCs w:val="18"/>
        </w:rPr>
        <w:t xml:space="preserve">                    &lt;a class="navbar-brand page-scroll" href="index.php"&gt;</w:t>
      </w:r>
    </w:p>
    <w:p w:rsidR="00E6370F" w:rsidRPr="00E6370F" w:rsidRDefault="00E6370F" w:rsidP="00E6370F">
      <w:pPr>
        <w:rPr>
          <w:sz w:val="18"/>
          <w:szCs w:val="18"/>
        </w:rPr>
      </w:pPr>
      <w:r w:rsidRPr="00E6370F">
        <w:rPr>
          <w:sz w:val="18"/>
          <w:szCs w:val="18"/>
        </w:rPr>
        <w:t xml:space="preserve">                        &lt;i class="fa fa-play-circle"&gt;&lt;/i&gt;  &lt;span class="light"&gt;Crawl&lt;/span&gt;</w:t>
      </w:r>
    </w:p>
    <w:p w:rsidR="00E6370F" w:rsidRPr="00E6370F" w:rsidRDefault="00E6370F" w:rsidP="00E6370F">
      <w:pPr>
        <w:rPr>
          <w:sz w:val="18"/>
          <w:szCs w:val="18"/>
        </w:rPr>
      </w:pPr>
      <w:r w:rsidRPr="00E6370F">
        <w:rPr>
          <w:sz w:val="18"/>
          <w:szCs w:val="18"/>
        </w:rPr>
        <w:t xml:space="preserve">                    &lt;/a&gt;</w:t>
      </w:r>
    </w:p>
    <w:p w:rsidR="00E6370F" w:rsidRPr="00E6370F" w:rsidRDefault="00E6370F" w:rsidP="00E6370F">
      <w:pPr>
        <w:rPr>
          <w:sz w:val="18"/>
          <w:szCs w:val="18"/>
        </w:rPr>
      </w:pPr>
      <w:r w:rsidRPr="00E6370F">
        <w:rPr>
          <w:sz w:val="18"/>
          <w:szCs w:val="18"/>
        </w:rPr>
        <w:t xml:space="preserve">                    &lt;span class="light"&gt;</w:t>
      </w:r>
    </w:p>
    <w:p w:rsidR="00E6370F" w:rsidRPr="00E6370F" w:rsidRDefault="00E6370F" w:rsidP="00E6370F">
      <w:pPr>
        <w:rPr>
          <w:sz w:val="18"/>
          <w:szCs w:val="18"/>
        </w:rPr>
      </w:pPr>
      <w:r w:rsidRPr="00E6370F">
        <w:rPr>
          <w:sz w:val="18"/>
          <w:szCs w:val="18"/>
        </w:rPr>
        <w:t xml:space="preserve">                        &lt;?php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if(isset($_SESSION['loggedin']) &amp;&amp; $_SESSION['loggedin'] == true){</w:t>
      </w:r>
    </w:p>
    <w:p w:rsidR="00E6370F" w:rsidRPr="00E6370F" w:rsidRDefault="00E6370F" w:rsidP="00E6370F">
      <w:pPr>
        <w:rPr>
          <w:sz w:val="18"/>
          <w:szCs w:val="18"/>
        </w:rPr>
      </w:pPr>
      <w:r w:rsidRPr="00E6370F">
        <w:rPr>
          <w:sz w:val="18"/>
          <w:szCs w:val="18"/>
        </w:rPr>
        <w:t xml:space="preserve">                            echo "&lt;a href=\"member.php\"&gt;".$_SESSION['username']."&lt;/a&gt;";</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?&gt;</w:t>
      </w:r>
    </w:p>
    <w:p w:rsidR="00E6370F" w:rsidRPr="00E6370F" w:rsidRDefault="00E6370F" w:rsidP="00E6370F">
      <w:pPr>
        <w:rPr>
          <w:sz w:val="18"/>
          <w:szCs w:val="18"/>
        </w:rPr>
      </w:pPr>
      <w:r w:rsidRPr="00E6370F">
        <w:rPr>
          <w:sz w:val="18"/>
          <w:szCs w:val="18"/>
        </w:rPr>
        <w:t xml:space="preserve">                    &lt;/span&gt;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Collect the nav links, forms, and other content for toggling --&gt;</w:t>
      </w:r>
    </w:p>
    <w:p w:rsidR="00E6370F" w:rsidRPr="00E6370F" w:rsidRDefault="00E6370F" w:rsidP="00E6370F">
      <w:pPr>
        <w:rPr>
          <w:sz w:val="18"/>
          <w:szCs w:val="18"/>
        </w:rPr>
      </w:pPr>
      <w:r w:rsidRPr="00E6370F">
        <w:rPr>
          <w:sz w:val="18"/>
          <w:szCs w:val="18"/>
        </w:rPr>
        <w:t xml:space="preserve">                &lt;div class="collapse navbar-collapse navbar-right navbar-main-collapse"&gt;</w:t>
      </w:r>
    </w:p>
    <w:p w:rsidR="00E6370F" w:rsidRPr="00E6370F" w:rsidRDefault="00E6370F" w:rsidP="00E6370F">
      <w:pPr>
        <w:rPr>
          <w:sz w:val="18"/>
          <w:szCs w:val="18"/>
        </w:rPr>
      </w:pPr>
      <w:r w:rsidRPr="00E6370F">
        <w:rPr>
          <w:sz w:val="18"/>
          <w:szCs w:val="18"/>
        </w:rPr>
        <w:t xml:space="preserve">                    &lt;ul class="nav navbar-nav"&gt;</w:t>
      </w:r>
    </w:p>
    <w:p w:rsidR="00E6370F" w:rsidRPr="00E6370F" w:rsidRDefault="00E6370F" w:rsidP="00E6370F">
      <w:pPr>
        <w:rPr>
          <w:sz w:val="18"/>
          <w:szCs w:val="18"/>
        </w:rPr>
      </w:pPr>
      <w:r w:rsidRPr="00E6370F">
        <w:rPr>
          <w:sz w:val="18"/>
          <w:szCs w:val="18"/>
        </w:rPr>
        <w:t xml:space="preserve">                        &lt;!-- Hidden li included to remove active class from about link when scrolled up past about section --&gt;</w:t>
      </w:r>
    </w:p>
    <w:p w:rsidR="00E6370F" w:rsidRPr="00E6370F" w:rsidRDefault="00E6370F" w:rsidP="00E6370F">
      <w:pPr>
        <w:rPr>
          <w:sz w:val="18"/>
          <w:szCs w:val="18"/>
        </w:rPr>
      </w:pPr>
      <w:r w:rsidRPr="00E6370F">
        <w:rPr>
          <w:sz w:val="18"/>
          <w:szCs w:val="18"/>
        </w:rPr>
        <w:lastRenderedPageBreak/>
        <w:t xml:space="preserve">                        &lt;li class="hidden"&gt;</w:t>
      </w:r>
    </w:p>
    <w:p w:rsidR="00E6370F" w:rsidRPr="00E6370F" w:rsidRDefault="00E6370F" w:rsidP="00E6370F">
      <w:pPr>
        <w:rPr>
          <w:sz w:val="18"/>
          <w:szCs w:val="18"/>
        </w:rPr>
      </w:pPr>
      <w:r w:rsidRPr="00E6370F">
        <w:rPr>
          <w:sz w:val="18"/>
          <w:szCs w:val="18"/>
        </w:rPr>
        <w:t xml:space="preserve">                            &lt;a href="#page-top"&gt;&lt;/a&gt;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&lt;a class="page-scroll" href="index.php"&gt;About&lt;/a&gt;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&lt;a class="page-scroll" href="signup.php"&gt;Sign-Up&lt;/a&gt;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&lt;a href="login.php"&gt;Login&lt;/a&gt;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&lt;?php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if(isset($_SESSION['loggedin']) &amp;&amp; $_SESSION['loggedin'] == true){</w:t>
      </w:r>
    </w:p>
    <w:p w:rsidR="00E6370F" w:rsidRPr="00E6370F" w:rsidRDefault="00E6370F" w:rsidP="00E6370F">
      <w:pPr>
        <w:rPr>
          <w:sz w:val="18"/>
          <w:szCs w:val="18"/>
        </w:rPr>
      </w:pPr>
      <w:r w:rsidRPr="00E6370F">
        <w:rPr>
          <w:sz w:val="18"/>
          <w:szCs w:val="18"/>
        </w:rPr>
        <w:t xml:space="preserve">                                    echo "&lt;a href=\"signout.php\"&gt;Logout&lt;/a&gt;";</w:t>
      </w:r>
    </w:p>
    <w:p w:rsidR="00E6370F" w:rsidRPr="00E6370F" w:rsidRDefault="00E6370F" w:rsidP="00E6370F">
      <w:pPr>
        <w:rPr>
          <w:sz w:val="18"/>
          <w:szCs w:val="18"/>
        </w:rPr>
      </w:pPr>
      <w:r w:rsidRPr="00E6370F">
        <w:rPr>
          <w:sz w:val="18"/>
          <w:szCs w:val="18"/>
        </w:rPr>
        <w:t xml:space="preserve">                                }</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?&gt;</w:t>
      </w:r>
    </w:p>
    <w:p w:rsidR="00E6370F" w:rsidRPr="00E6370F" w:rsidRDefault="00E6370F" w:rsidP="00E6370F">
      <w:pPr>
        <w:rPr>
          <w:sz w:val="18"/>
          <w:szCs w:val="18"/>
        </w:rPr>
      </w:pPr>
      <w:r w:rsidRPr="00E6370F">
        <w:rPr>
          <w:sz w:val="18"/>
          <w:szCs w:val="18"/>
        </w:rPr>
        <w:t xml:space="preserve">                        &lt;/li&gt;</w:t>
      </w:r>
    </w:p>
    <w:p w:rsidR="00E6370F" w:rsidRPr="00E6370F" w:rsidRDefault="00E6370F" w:rsidP="00E6370F">
      <w:pPr>
        <w:rPr>
          <w:sz w:val="18"/>
          <w:szCs w:val="18"/>
        </w:rPr>
      </w:pPr>
      <w:r w:rsidRPr="00E6370F">
        <w:rPr>
          <w:sz w:val="18"/>
          <w:szCs w:val="18"/>
        </w:rPr>
        <w:t xml:space="preserve">                    &lt;/ul&gt;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 /.navbar-collapse --&gt;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 /.container --&gt;</w:t>
      </w:r>
    </w:p>
    <w:p w:rsidR="00E6370F" w:rsidRPr="00E6370F" w:rsidRDefault="00E6370F" w:rsidP="00E6370F">
      <w:pPr>
        <w:rPr>
          <w:sz w:val="18"/>
          <w:szCs w:val="18"/>
        </w:rPr>
      </w:pPr>
      <w:r w:rsidRPr="00E6370F">
        <w:rPr>
          <w:sz w:val="18"/>
          <w:szCs w:val="18"/>
        </w:rPr>
        <w:t xml:space="preserve">        &lt;/nav&gt;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Intro Header --&gt;</w:t>
      </w:r>
    </w:p>
    <w:p w:rsidR="00E6370F" w:rsidRPr="00E6370F" w:rsidRDefault="00E6370F" w:rsidP="00E6370F">
      <w:pPr>
        <w:rPr>
          <w:sz w:val="18"/>
          <w:szCs w:val="18"/>
        </w:rPr>
      </w:pPr>
      <w:r w:rsidRPr="00E6370F">
        <w:rPr>
          <w:sz w:val="18"/>
          <w:szCs w:val="18"/>
        </w:rPr>
        <w:t xml:space="preserve">        &lt;header class="introsign"&gt;</w:t>
      </w:r>
    </w:p>
    <w:p w:rsidR="00E6370F" w:rsidRPr="00E6370F" w:rsidRDefault="00E6370F" w:rsidP="00E6370F">
      <w:pPr>
        <w:rPr>
          <w:sz w:val="18"/>
          <w:szCs w:val="18"/>
        </w:rPr>
      </w:pPr>
      <w:r w:rsidRPr="00E6370F">
        <w:rPr>
          <w:sz w:val="18"/>
          <w:szCs w:val="18"/>
        </w:rPr>
        <w:t xml:space="preserve">            &lt;div class="intro-body"&gt;</w:t>
      </w:r>
    </w:p>
    <w:p w:rsidR="00E6370F" w:rsidRPr="00E6370F" w:rsidRDefault="00E6370F" w:rsidP="00E6370F">
      <w:pPr>
        <w:rPr>
          <w:sz w:val="18"/>
          <w:szCs w:val="18"/>
        </w:rPr>
      </w:pPr>
      <w:r w:rsidRPr="00E6370F">
        <w:rPr>
          <w:sz w:val="18"/>
          <w:szCs w:val="18"/>
        </w:rPr>
        <w:t xml:space="preserve">                &lt;div class="container"&gt;</w:t>
      </w:r>
    </w:p>
    <w:p w:rsidR="00E6370F" w:rsidRPr="00E6370F" w:rsidRDefault="00E6370F" w:rsidP="00E6370F">
      <w:pPr>
        <w:rPr>
          <w:sz w:val="18"/>
          <w:szCs w:val="18"/>
        </w:rPr>
      </w:pPr>
      <w:r w:rsidRPr="00E6370F">
        <w:rPr>
          <w:sz w:val="18"/>
          <w:szCs w:val="18"/>
        </w:rPr>
        <w:t xml:space="preserve">                    &lt;div class="row"&gt;</w:t>
      </w:r>
    </w:p>
    <w:p w:rsidR="00E6370F" w:rsidRPr="00E6370F" w:rsidRDefault="00E6370F" w:rsidP="00E6370F">
      <w:pPr>
        <w:rPr>
          <w:sz w:val="18"/>
          <w:szCs w:val="18"/>
        </w:rPr>
      </w:pPr>
      <w:r w:rsidRPr="00E6370F">
        <w:rPr>
          <w:sz w:val="18"/>
          <w:szCs w:val="18"/>
        </w:rPr>
        <w:lastRenderedPageBreak/>
        <w:t xml:space="preserve">                        &lt;div class="col-md-8 col-md-offset-2"&gt;</w:t>
      </w:r>
    </w:p>
    <w:p w:rsidR="00E6370F" w:rsidRPr="00E6370F" w:rsidRDefault="00E6370F" w:rsidP="00E6370F">
      <w:pPr>
        <w:rPr>
          <w:sz w:val="18"/>
          <w:szCs w:val="18"/>
        </w:rPr>
      </w:pPr>
      <w:r w:rsidRPr="00E6370F">
        <w:rPr>
          <w:sz w:val="18"/>
          <w:szCs w:val="18"/>
        </w:rPr>
        <w:t xml:space="preserve">                            &lt;h1 class="brand-heading"&gt;Login&lt;/h1&gt;</w:t>
      </w:r>
    </w:p>
    <w:p w:rsidR="00E6370F" w:rsidRPr="00E6370F" w:rsidRDefault="00E6370F" w:rsidP="00E6370F">
      <w:pPr>
        <w:rPr>
          <w:sz w:val="18"/>
          <w:szCs w:val="18"/>
        </w:rPr>
      </w:pPr>
      <w:r w:rsidRPr="00E6370F">
        <w:rPr>
          <w:sz w:val="18"/>
          <w:szCs w:val="18"/>
        </w:rPr>
        <w:t xml:space="preserve">                            &lt;p class="intro-text"&gt;</w:t>
      </w:r>
    </w:p>
    <w:p w:rsidR="00E6370F" w:rsidRPr="00E6370F" w:rsidRDefault="00E6370F" w:rsidP="00E6370F">
      <w:pPr>
        <w:rPr>
          <w:sz w:val="18"/>
          <w:szCs w:val="18"/>
        </w:rPr>
      </w:pPr>
      <w:r w:rsidRPr="00E6370F">
        <w:rPr>
          <w:sz w:val="18"/>
          <w:szCs w:val="18"/>
        </w:rPr>
        <w:t xml:space="preserve">                                &lt;form role="form" method="POST"&gt;</w:t>
      </w:r>
    </w:p>
    <w:p w:rsidR="00E6370F" w:rsidRPr="00E6370F" w:rsidRDefault="00E6370F" w:rsidP="00E6370F">
      <w:pPr>
        <w:rPr>
          <w:sz w:val="18"/>
          <w:szCs w:val="18"/>
        </w:rPr>
      </w:pPr>
      <w:r w:rsidRPr="00E6370F">
        <w:rPr>
          <w:sz w:val="18"/>
          <w:szCs w:val="18"/>
        </w:rPr>
        <w:t xml:space="preserve">                                    &lt;div class="form-group"&gt;</w:t>
      </w:r>
    </w:p>
    <w:p w:rsidR="00E6370F" w:rsidRPr="00E6370F" w:rsidRDefault="00E6370F" w:rsidP="00E6370F">
      <w:pPr>
        <w:rPr>
          <w:sz w:val="18"/>
          <w:szCs w:val="18"/>
        </w:rPr>
      </w:pPr>
      <w:r w:rsidRPr="00E6370F">
        <w:rPr>
          <w:sz w:val="18"/>
          <w:szCs w:val="18"/>
        </w:rPr>
        <w:t xml:space="preserve">                                        &lt;label for="loginEmail"&gt;Email Address&lt;/label&gt;</w:t>
      </w:r>
    </w:p>
    <w:p w:rsidR="00E6370F" w:rsidRPr="00E6370F" w:rsidRDefault="00E6370F" w:rsidP="00E6370F">
      <w:pPr>
        <w:rPr>
          <w:sz w:val="18"/>
          <w:szCs w:val="18"/>
        </w:rPr>
      </w:pPr>
      <w:r w:rsidRPr="00E6370F">
        <w:rPr>
          <w:sz w:val="18"/>
          <w:szCs w:val="18"/>
        </w:rPr>
        <w:t xml:space="preserve">                                        &lt;input type="email" class="form-control" id="loginEmail" name="loginEmail" placeholder="Enter Email"&gt;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 class="form-group"&gt;</w:t>
      </w:r>
    </w:p>
    <w:p w:rsidR="00E6370F" w:rsidRPr="00E6370F" w:rsidRDefault="00E6370F" w:rsidP="00E6370F">
      <w:pPr>
        <w:rPr>
          <w:sz w:val="18"/>
          <w:szCs w:val="18"/>
        </w:rPr>
      </w:pPr>
      <w:r w:rsidRPr="00E6370F">
        <w:rPr>
          <w:sz w:val="18"/>
          <w:szCs w:val="18"/>
        </w:rPr>
        <w:t xml:space="preserve">                                        &lt;label for="loginPassword"&gt;Password&lt;/label&gt;</w:t>
      </w:r>
    </w:p>
    <w:p w:rsidR="00E6370F" w:rsidRPr="00E6370F" w:rsidRDefault="00E6370F" w:rsidP="00E6370F">
      <w:pPr>
        <w:rPr>
          <w:sz w:val="18"/>
          <w:szCs w:val="18"/>
        </w:rPr>
      </w:pPr>
      <w:r w:rsidRPr="00E6370F">
        <w:rPr>
          <w:sz w:val="18"/>
          <w:szCs w:val="18"/>
        </w:rPr>
        <w:t xml:space="preserve">                                        &lt;input type="password" class="form-control" id="loginPassword" name="loginPassword" placeholder="Password"&gt;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&lt;input type="submit" name="submit" value="Login" style="color:black" /input&gt;</w:t>
      </w:r>
    </w:p>
    <w:p w:rsidR="00E6370F" w:rsidRPr="00E6370F" w:rsidRDefault="00E6370F" w:rsidP="00E6370F">
      <w:pPr>
        <w:rPr>
          <w:sz w:val="18"/>
          <w:szCs w:val="18"/>
        </w:rPr>
      </w:pPr>
      <w:r w:rsidRPr="00E6370F">
        <w:rPr>
          <w:sz w:val="18"/>
          <w:szCs w:val="18"/>
        </w:rPr>
        <w:t xml:space="preserve">                                &lt;/form&gt;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&lt;/p&gt;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&lt;/header&gt;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Map Section --&gt;</w:t>
      </w:r>
    </w:p>
    <w:p w:rsidR="00E6370F" w:rsidRPr="00E6370F" w:rsidRDefault="00E6370F" w:rsidP="00E6370F">
      <w:pPr>
        <w:rPr>
          <w:sz w:val="18"/>
          <w:szCs w:val="18"/>
        </w:rPr>
      </w:pPr>
      <w:r w:rsidRPr="00E6370F">
        <w:rPr>
          <w:sz w:val="18"/>
          <w:szCs w:val="18"/>
        </w:rPr>
        <w:t xml:space="preserve">        &lt;!-- &lt;div id="map"&gt;&lt;/div&gt;--&gt;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Footer --&gt;</w:t>
      </w:r>
    </w:p>
    <w:p w:rsidR="00E6370F" w:rsidRPr="00E6370F" w:rsidRDefault="00E6370F" w:rsidP="00E6370F">
      <w:pPr>
        <w:rPr>
          <w:sz w:val="18"/>
          <w:szCs w:val="18"/>
        </w:rPr>
      </w:pPr>
      <w:r w:rsidRPr="00E6370F">
        <w:rPr>
          <w:sz w:val="18"/>
          <w:szCs w:val="18"/>
        </w:rPr>
        <w:t xml:space="preserve">        &lt;footer&gt;</w:t>
      </w:r>
    </w:p>
    <w:p w:rsidR="00E6370F" w:rsidRPr="00E6370F" w:rsidRDefault="00E6370F" w:rsidP="00E6370F">
      <w:pPr>
        <w:rPr>
          <w:sz w:val="18"/>
          <w:szCs w:val="18"/>
        </w:rPr>
      </w:pPr>
      <w:r w:rsidRPr="00E6370F">
        <w:rPr>
          <w:sz w:val="18"/>
          <w:szCs w:val="18"/>
        </w:rPr>
        <w:t xml:space="preserve">            &lt;div class="container text-center"&gt;</w:t>
      </w:r>
    </w:p>
    <w:p w:rsidR="00E6370F" w:rsidRPr="00E6370F" w:rsidRDefault="00E6370F" w:rsidP="00E6370F">
      <w:pPr>
        <w:rPr>
          <w:sz w:val="18"/>
          <w:szCs w:val="18"/>
        </w:rPr>
      </w:pPr>
      <w:r w:rsidRPr="00E6370F">
        <w:rPr>
          <w:sz w:val="18"/>
          <w:szCs w:val="18"/>
        </w:rPr>
        <w:t xml:space="preserve">                &lt;p style="font-size:10px"&gt;Keegan Shudy 2014&lt;/p&gt;</w:t>
      </w:r>
    </w:p>
    <w:p w:rsidR="00E6370F" w:rsidRPr="00E6370F" w:rsidRDefault="00E6370F" w:rsidP="00E6370F">
      <w:pPr>
        <w:rPr>
          <w:sz w:val="18"/>
          <w:szCs w:val="18"/>
        </w:rPr>
      </w:pPr>
      <w:r w:rsidRPr="00E6370F">
        <w:rPr>
          <w:sz w:val="18"/>
          <w:szCs w:val="18"/>
        </w:rPr>
        <w:t xml:space="preserve">            &lt;/div&gt;</w:t>
      </w:r>
    </w:p>
    <w:p w:rsidR="00E6370F" w:rsidRPr="00E6370F" w:rsidRDefault="00E6370F" w:rsidP="00E6370F">
      <w:pPr>
        <w:rPr>
          <w:sz w:val="18"/>
          <w:szCs w:val="18"/>
        </w:rPr>
      </w:pPr>
      <w:r w:rsidRPr="00E6370F">
        <w:rPr>
          <w:sz w:val="18"/>
          <w:szCs w:val="18"/>
        </w:rPr>
        <w:t xml:space="preserve">        &lt;/footer&gt;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lastRenderedPageBreak/>
        <w:t xml:space="preserve">        &lt;!-- jQuery --&gt;</w:t>
      </w:r>
    </w:p>
    <w:p w:rsidR="00E6370F" w:rsidRPr="00E6370F" w:rsidRDefault="00E6370F" w:rsidP="00E6370F">
      <w:pPr>
        <w:rPr>
          <w:sz w:val="18"/>
          <w:szCs w:val="18"/>
        </w:rPr>
      </w:pPr>
      <w:r w:rsidRPr="00E6370F">
        <w:rPr>
          <w:sz w:val="18"/>
          <w:szCs w:val="18"/>
        </w:rPr>
        <w:t xml:space="preserve">        &lt;script src="js/jquery.js"&gt;&lt;/script&gt;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Bootstrap Core JavaScript --&gt;</w:t>
      </w:r>
    </w:p>
    <w:p w:rsidR="00E6370F" w:rsidRPr="00E6370F" w:rsidRDefault="00E6370F" w:rsidP="00E6370F">
      <w:pPr>
        <w:rPr>
          <w:sz w:val="18"/>
          <w:szCs w:val="18"/>
        </w:rPr>
      </w:pPr>
      <w:r w:rsidRPr="00E6370F">
        <w:rPr>
          <w:sz w:val="18"/>
          <w:szCs w:val="18"/>
        </w:rPr>
        <w:t xml:space="preserve">        &lt;script src="js/bootstrap.min.js"&gt;&lt;/script&gt;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Plugin JavaScript --&gt;</w:t>
      </w:r>
    </w:p>
    <w:p w:rsidR="00E6370F" w:rsidRPr="00E6370F" w:rsidRDefault="00E6370F" w:rsidP="00E6370F">
      <w:pPr>
        <w:rPr>
          <w:sz w:val="18"/>
          <w:szCs w:val="18"/>
        </w:rPr>
      </w:pPr>
      <w:r w:rsidRPr="00E6370F">
        <w:rPr>
          <w:sz w:val="18"/>
          <w:szCs w:val="18"/>
        </w:rPr>
        <w:t xml:space="preserve">        &lt;script src="js/jquery.easing.min.js"&gt;&lt;/script&gt;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 Custom Theme JavaScript --&gt;</w:t>
      </w:r>
    </w:p>
    <w:p w:rsidR="00E6370F" w:rsidRPr="00E6370F" w:rsidRDefault="00E6370F" w:rsidP="00E6370F">
      <w:pPr>
        <w:rPr>
          <w:sz w:val="18"/>
          <w:szCs w:val="18"/>
        </w:rPr>
      </w:pPr>
      <w:r w:rsidRPr="00E6370F">
        <w:rPr>
          <w:sz w:val="18"/>
          <w:szCs w:val="18"/>
        </w:rPr>
        <w:t xml:space="preserve">        &lt;script src="js/grayscale.js"&gt;&lt;/script&gt;</w:t>
      </w:r>
    </w:p>
    <w:p w:rsidR="00E6370F" w:rsidRPr="00E6370F" w:rsidRDefault="00E6370F" w:rsidP="00E6370F">
      <w:pPr>
        <w:rPr>
          <w:sz w:val="18"/>
          <w:szCs w:val="18"/>
        </w:rPr>
      </w:pPr>
    </w:p>
    <w:p w:rsidR="00E6370F" w:rsidRPr="00E6370F" w:rsidRDefault="00E6370F" w:rsidP="00E6370F">
      <w:pPr>
        <w:rPr>
          <w:sz w:val="18"/>
          <w:szCs w:val="18"/>
        </w:rPr>
      </w:pPr>
      <w:r w:rsidRPr="00E6370F">
        <w:rPr>
          <w:sz w:val="18"/>
          <w:szCs w:val="18"/>
        </w:rPr>
        <w:t xml:space="preserve">    &lt;/body&gt;</w:t>
      </w:r>
    </w:p>
    <w:p w:rsidR="00E6370F" w:rsidRPr="00E6370F" w:rsidRDefault="00E6370F" w:rsidP="00E6370F">
      <w:pPr>
        <w:rPr>
          <w:sz w:val="18"/>
          <w:szCs w:val="18"/>
        </w:rPr>
      </w:pPr>
    </w:p>
    <w:p w:rsidR="00E6370F" w:rsidRDefault="00E6370F" w:rsidP="00E6370F">
      <w:pPr>
        <w:rPr>
          <w:sz w:val="18"/>
          <w:szCs w:val="18"/>
        </w:rPr>
      </w:pPr>
      <w:r w:rsidRPr="00E6370F">
        <w:rPr>
          <w:sz w:val="18"/>
          <w:szCs w:val="18"/>
        </w:rPr>
        <w:t xml:space="preserve">    &lt;/html&gt;</w:t>
      </w: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E6370F">
      <w:pPr>
        <w:rPr>
          <w:sz w:val="18"/>
          <w:szCs w:val="18"/>
        </w:rPr>
      </w:pPr>
    </w:p>
    <w:p w:rsidR="00040749" w:rsidRDefault="00040749" w:rsidP="00040749">
      <w:pPr>
        <w:pStyle w:val="Heading2"/>
      </w:pPr>
      <w:r>
        <w:lastRenderedPageBreak/>
        <w:t>Signout.php</w:t>
      </w:r>
    </w:p>
    <w:p w:rsidR="00040749" w:rsidRPr="00040749" w:rsidRDefault="00040749" w:rsidP="00040749">
      <w:pPr>
        <w:spacing w:line="240" w:lineRule="auto"/>
        <w:rPr>
          <w:sz w:val="18"/>
          <w:szCs w:val="18"/>
        </w:rPr>
      </w:pPr>
      <w:r w:rsidRPr="00040749">
        <w:rPr>
          <w:sz w:val="18"/>
          <w:szCs w:val="18"/>
        </w:rPr>
        <w:t>&lt;!DOCTYPE html&gt;</w:t>
      </w:r>
    </w:p>
    <w:p w:rsidR="00040749" w:rsidRPr="00040749" w:rsidRDefault="00040749" w:rsidP="00040749">
      <w:pPr>
        <w:spacing w:line="240" w:lineRule="auto"/>
        <w:rPr>
          <w:sz w:val="18"/>
          <w:szCs w:val="18"/>
        </w:rPr>
      </w:pPr>
      <w:r w:rsidRPr="00040749">
        <w:rPr>
          <w:sz w:val="18"/>
          <w:szCs w:val="18"/>
        </w:rPr>
        <w:t>&lt;html lang="en"&gt;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&lt;?php </w:t>
      </w:r>
    </w:p>
    <w:p w:rsidR="00040749" w:rsidRPr="00040749" w:rsidRDefault="00040749" w:rsidP="00040749">
      <w:pPr>
        <w:spacing w:line="240" w:lineRule="auto"/>
        <w:rPr>
          <w:sz w:val="18"/>
          <w:szCs w:val="18"/>
        </w:rPr>
      </w:pPr>
      <w:r w:rsidRPr="00040749">
        <w:rPr>
          <w:sz w:val="18"/>
          <w:szCs w:val="18"/>
        </w:rPr>
        <w:t>error_reporting(0);</w:t>
      </w:r>
    </w:p>
    <w:p w:rsidR="00040749" w:rsidRPr="00040749" w:rsidRDefault="00040749" w:rsidP="00040749">
      <w:pPr>
        <w:spacing w:line="240" w:lineRule="auto"/>
        <w:rPr>
          <w:sz w:val="18"/>
          <w:szCs w:val="18"/>
        </w:rPr>
      </w:pPr>
      <w:r w:rsidRPr="00040749">
        <w:rPr>
          <w:sz w:val="18"/>
          <w:szCs w:val="18"/>
        </w:rPr>
        <w:t>session_start();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if (!(isset($_SESSION['loggedin']) &amp;&amp; $_SESSION['loggedin'] == true)){</w:t>
      </w:r>
    </w:p>
    <w:p w:rsidR="00040749" w:rsidRPr="00040749" w:rsidRDefault="00040749" w:rsidP="00040749">
      <w:pPr>
        <w:spacing w:line="240" w:lineRule="auto"/>
        <w:rPr>
          <w:sz w:val="18"/>
          <w:szCs w:val="18"/>
        </w:rPr>
      </w:pPr>
      <w:r w:rsidRPr="00040749">
        <w:rPr>
          <w:sz w:val="18"/>
          <w:szCs w:val="18"/>
        </w:rPr>
        <w:t xml:space="preserve">    header("Location: login.php");</w:t>
      </w:r>
    </w:p>
    <w:p w:rsidR="00040749" w:rsidRPr="00040749" w:rsidRDefault="00040749" w:rsidP="00040749">
      <w:pPr>
        <w:spacing w:line="240" w:lineRule="auto"/>
        <w:rPr>
          <w:sz w:val="18"/>
          <w:szCs w:val="18"/>
        </w:rPr>
      </w:pPr>
      <w:r w:rsidRPr="00040749">
        <w:rPr>
          <w:sz w:val="18"/>
          <w:szCs w:val="18"/>
        </w:rPr>
        <w:t xml:space="preserve">    exit();</w:t>
      </w:r>
    </w:p>
    <w:p w:rsidR="00040749" w:rsidRPr="00040749" w:rsidRDefault="00040749" w:rsidP="00040749">
      <w:pPr>
        <w:spacing w:line="240" w:lineRule="auto"/>
        <w:rPr>
          <w:sz w:val="18"/>
          <w:szCs w:val="18"/>
        </w:rPr>
      </w:pPr>
      <w:r w:rsidRPr="00040749">
        <w:rPr>
          <w:sz w:val="18"/>
          <w:szCs w:val="18"/>
        </w:rPr>
        <w:t>}</w:t>
      </w:r>
    </w:p>
    <w:p w:rsidR="00040749" w:rsidRPr="00040749" w:rsidRDefault="00040749" w:rsidP="00040749">
      <w:pPr>
        <w:spacing w:line="240" w:lineRule="auto"/>
        <w:rPr>
          <w:sz w:val="18"/>
          <w:szCs w:val="18"/>
        </w:rPr>
      </w:pPr>
      <w:r w:rsidRPr="00040749">
        <w:rPr>
          <w:sz w:val="18"/>
          <w:szCs w:val="18"/>
        </w:rPr>
        <w:t>?&gt;</w:t>
      </w:r>
    </w:p>
    <w:p w:rsidR="00040749" w:rsidRPr="00040749" w:rsidRDefault="00040749" w:rsidP="00040749">
      <w:pPr>
        <w:spacing w:line="240" w:lineRule="auto"/>
        <w:rPr>
          <w:sz w:val="18"/>
          <w:szCs w:val="18"/>
        </w:rPr>
      </w:pPr>
      <w:r w:rsidRPr="00040749">
        <w:rPr>
          <w:sz w:val="18"/>
          <w:szCs w:val="18"/>
        </w:rPr>
        <w:t xml:space="preserve">    &lt;head&gt;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&lt;meta charset="utf-8"&gt;</w:t>
      </w:r>
    </w:p>
    <w:p w:rsidR="00040749" w:rsidRPr="00040749" w:rsidRDefault="00040749" w:rsidP="00040749">
      <w:pPr>
        <w:spacing w:line="240" w:lineRule="auto"/>
        <w:rPr>
          <w:sz w:val="18"/>
          <w:szCs w:val="18"/>
        </w:rPr>
      </w:pPr>
      <w:r w:rsidRPr="00040749">
        <w:rPr>
          <w:sz w:val="18"/>
          <w:szCs w:val="18"/>
        </w:rPr>
        <w:t xml:space="preserve">        &lt;meta http-equiv="X-UA-Compatible" content="IE=edge"&gt;</w:t>
      </w:r>
    </w:p>
    <w:p w:rsidR="00040749" w:rsidRPr="00040749" w:rsidRDefault="00040749" w:rsidP="00040749">
      <w:pPr>
        <w:spacing w:line="240" w:lineRule="auto"/>
        <w:rPr>
          <w:sz w:val="18"/>
          <w:szCs w:val="18"/>
        </w:rPr>
      </w:pPr>
      <w:r w:rsidRPr="00040749">
        <w:rPr>
          <w:sz w:val="18"/>
          <w:szCs w:val="18"/>
        </w:rPr>
        <w:t xml:space="preserve">        &lt;meta name="viewport" content="width=device-width, initial-scale=1"&gt;</w:t>
      </w:r>
    </w:p>
    <w:p w:rsidR="00040749" w:rsidRPr="00040749" w:rsidRDefault="00040749" w:rsidP="00040749">
      <w:pPr>
        <w:spacing w:line="240" w:lineRule="auto"/>
        <w:rPr>
          <w:sz w:val="18"/>
          <w:szCs w:val="18"/>
        </w:rPr>
      </w:pPr>
      <w:r w:rsidRPr="00040749">
        <w:rPr>
          <w:sz w:val="18"/>
          <w:szCs w:val="18"/>
        </w:rPr>
        <w:t xml:space="preserve">        &lt;meta name="description" content=""&gt;</w:t>
      </w:r>
    </w:p>
    <w:p w:rsidR="00040749" w:rsidRPr="00040749" w:rsidRDefault="00040749" w:rsidP="00040749">
      <w:pPr>
        <w:spacing w:line="240" w:lineRule="auto"/>
        <w:rPr>
          <w:sz w:val="18"/>
          <w:szCs w:val="18"/>
        </w:rPr>
      </w:pPr>
      <w:r w:rsidRPr="00040749">
        <w:rPr>
          <w:sz w:val="18"/>
          <w:szCs w:val="18"/>
        </w:rPr>
        <w:t xml:space="preserve">        &lt;meta name="author" content=""&gt;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&lt;title&gt;Crawl&lt;/title&gt;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Bootstrap Core CSS --&gt;</w:t>
      </w:r>
    </w:p>
    <w:p w:rsidR="00040749" w:rsidRPr="00040749" w:rsidRDefault="00040749" w:rsidP="00040749">
      <w:pPr>
        <w:spacing w:line="240" w:lineRule="auto"/>
        <w:rPr>
          <w:sz w:val="18"/>
          <w:szCs w:val="18"/>
        </w:rPr>
      </w:pPr>
      <w:r w:rsidRPr="00040749">
        <w:rPr>
          <w:sz w:val="18"/>
          <w:szCs w:val="18"/>
        </w:rPr>
        <w:t xml:space="preserve">        &lt;link href="css/bootstrap.min.css" rel="stylesheet"&gt;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Custom CSS --&gt;</w:t>
      </w:r>
    </w:p>
    <w:p w:rsidR="00040749" w:rsidRPr="00040749" w:rsidRDefault="00040749" w:rsidP="00040749">
      <w:pPr>
        <w:spacing w:line="240" w:lineRule="auto"/>
        <w:rPr>
          <w:sz w:val="18"/>
          <w:szCs w:val="18"/>
        </w:rPr>
      </w:pPr>
      <w:r w:rsidRPr="00040749">
        <w:rPr>
          <w:sz w:val="18"/>
          <w:szCs w:val="18"/>
        </w:rPr>
        <w:t xml:space="preserve">        &lt;link href="css/grayscale.css" rel="stylesheet"&gt;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Custom Fonts --&gt;</w:t>
      </w:r>
    </w:p>
    <w:p w:rsidR="00040749" w:rsidRPr="00040749" w:rsidRDefault="00040749" w:rsidP="00040749">
      <w:pPr>
        <w:spacing w:line="240" w:lineRule="auto"/>
        <w:rPr>
          <w:sz w:val="18"/>
          <w:szCs w:val="18"/>
        </w:rPr>
      </w:pPr>
      <w:r w:rsidRPr="00040749">
        <w:rPr>
          <w:sz w:val="18"/>
          <w:szCs w:val="18"/>
        </w:rPr>
        <w:t xml:space="preserve">        &lt;link href="font-awesome-4.2.0/css/font-awesome.min.css" rel="stylesheet" type="text/css"&gt;</w:t>
      </w:r>
    </w:p>
    <w:p w:rsidR="00040749" w:rsidRPr="00040749" w:rsidRDefault="00040749" w:rsidP="00040749">
      <w:pPr>
        <w:spacing w:line="240" w:lineRule="auto"/>
        <w:rPr>
          <w:sz w:val="18"/>
          <w:szCs w:val="18"/>
        </w:rPr>
      </w:pPr>
      <w:r w:rsidRPr="00040749">
        <w:rPr>
          <w:sz w:val="18"/>
          <w:szCs w:val="18"/>
        </w:rPr>
        <w:t xml:space="preserve">        &lt;link href="http://fonts.googleapis.com/css?family=Lora:400,700,400italic,700italic" rel="stylesheet" type="text/css"&gt;</w:t>
      </w:r>
    </w:p>
    <w:p w:rsidR="00040749" w:rsidRPr="00040749" w:rsidRDefault="00040749" w:rsidP="00040749">
      <w:pPr>
        <w:spacing w:line="240" w:lineRule="auto"/>
        <w:rPr>
          <w:sz w:val="18"/>
          <w:szCs w:val="18"/>
        </w:rPr>
      </w:pPr>
      <w:r w:rsidRPr="00040749">
        <w:rPr>
          <w:sz w:val="18"/>
          <w:szCs w:val="18"/>
        </w:rPr>
        <w:t xml:space="preserve">        &lt;link href="http://fonts.googleapis.com/css?family=Montserrat:400,700" rel="stylesheet" type="text/css"&gt;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lastRenderedPageBreak/>
        <w:t xml:space="preserve">        &lt;!-- HTML5 Shim and Respond.js IE8 support of HTML5 elements and media queries --&gt;</w:t>
      </w:r>
    </w:p>
    <w:p w:rsidR="00040749" w:rsidRPr="00040749" w:rsidRDefault="00040749" w:rsidP="00040749">
      <w:pPr>
        <w:spacing w:line="240" w:lineRule="auto"/>
        <w:rPr>
          <w:sz w:val="18"/>
          <w:szCs w:val="18"/>
        </w:rPr>
      </w:pPr>
      <w:r w:rsidRPr="00040749">
        <w:rPr>
          <w:sz w:val="18"/>
          <w:szCs w:val="18"/>
        </w:rPr>
        <w:t xml:space="preserve">        &lt;!-- WARNING: Respond.js doesn't work if you view the page via file:// --&gt;</w:t>
      </w:r>
    </w:p>
    <w:p w:rsidR="00040749" w:rsidRPr="00040749" w:rsidRDefault="00040749" w:rsidP="00040749">
      <w:pPr>
        <w:spacing w:line="240" w:lineRule="auto"/>
        <w:rPr>
          <w:sz w:val="18"/>
          <w:szCs w:val="18"/>
        </w:rPr>
      </w:pPr>
      <w:r w:rsidRPr="00040749">
        <w:rPr>
          <w:sz w:val="18"/>
          <w:szCs w:val="18"/>
        </w:rPr>
        <w:t xml:space="preserve">    &lt;!--[if lt IE 9]&gt;</w:t>
      </w:r>
    </w:p>
    <w:p w:rsidR="00040749" w:rsidRPr="00040749" w:rsidRDefault="00040749" w:rsidP="00040749">
      <w:pPr>
        <w:spacing w:line="240" w:lineRule="auto"/>
        <w:rPr>
          <w:sz w:val="18"/>
          <w:szCs w:val="18"/>
        </w:rPr>
      </w:pPr>
      <w:r w:rsidRPr="00040749">
        <w:rPr>
          <w:sz w:val="18"/>
          <w:szCs w:val="18"/>
        </w:rPr>
        <w:t xml:space="preserve">        &lt;script src="https://oss.maxcdn.com/libs/html5shiv/3.7.0/html5shiv.js"&gt;&lt;/script&gt;</w:t>
      </w:r>
    </w:p>
    <w:p w:rsidR="00040749" w:rsidRPr="00040749" w:rsidRDefault="00040749" w:rsidP="00040749">
      <w:pPr>
        <w:spacing w:line="240" w:lineRule="auto"/>
        <w:rPr>
          <w:sz w:val="18"/>
          <w:szCs w:val="18"/>
        </w:rPr>
      </w:pPr>
      <w:r w:rsidRPr="00040749">
        <w:rPr>
          <w:sz w:val="18"/>
          <w:szCs w:val="18"/>
        </w:rPr>
        <w:t xml:space="preserve">        &lt;script src="https://oss.maxcdn.com/libs/respond.js/1.4.2/respond.min.js"&gt;&lt;/script&gt;</w:t>
      </w:r>
    </w:p>
    <w:p w:rsidR="00040749" w:rsidRPr="00040749" w:rsidRDefault="00040749" w:rsidP="00040749">
      <w:pPr>
        <w:spacing w:line="240" w:lineRule="auto"/>
        <w:rPr>
          <w:sz w:val="18"/>
          <w:szCs w:val="18"/>
        </w:rPr>
      </w:pPr>
      <w:r w:rsidRPr="00040749">
        <w:rPr>
          <w:sz w:val="18"/>
          <w:szCs w:val="18"/>
        </w:rPr>
        <w:t xml:space="preserve">        &lt;![endif]--&gt;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&lt;/head&gt;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&lt;body id="page-top" data-spy="scroll" data-target=".navbar-fixed-top"&gt;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Navigation --&gt;</w:t>
      </w:r>
    </w:p>
    <w:p w:rsidR="00040749" w:rsidRPr="00040749" w:rsidRDefault="00040749" w:rsidP="00040749">
      <w:pPr>
        <w:spacing w:line="240" w:lineRule="auto"/>
        <w:rPr>
          <w:sz w:val="18"/>
          <w:szCs w:val="18"/>
        </w:rPr>
      </w:pPr>
      <w:r w:rsidRPr="00040749">
        <w:rPr>
          <w:sz w:val="18"/>
          <w:szCs w:val="18"/>
        </w:rPr>
        <w:t xml:space="preserve">        &lt;nav class="navbar navbar-custom navbar-fixed-top" role="navigation"&gt;</w:t>
      </w:r>
    </w:p>
    <w:p w:rsidR="00040749" w:rsidRPr="00040749" w:rsidRDefault="00040749" w:rsidP="00040749">
      <w:pPr>
        <w:spacing w:line="240" w:lineRule="auto"/>
        <w:rPr>
          <w:sz w:val="18"/>
          <w:szCs w:val="18"/>
        </w:rPr>
      </w:pPr>
      <w:r w:rsidRPr="00040749">
        <w:rPr>
          <w:sz w:val="18"/>
          <w:szCs w:val="18"/>
        </w:rPr>
        <w:t xml:space="preserve">            &lt;div class="container"&gt;</w:t>
      </w:r>
    </w:p>
    <w:p w:rsidR="00040749" w:rsidRPr="00040749" w:rsidRDefault="00040749" w:rsidP="00040749">
      <w:pPr>
        <w:spacing w:line="240" w:lineRule="auto"/>
        <w:rPr>
          <w:sz w:val="18"/>
          <w:szCs w:val="18"/>
        </w:rPr>
      </w:pPr>
      <w:r w:rsidRPr="00040749">
        <w:rPr>
          <w:sz w:val="18"/>
          <w:szCs w:val="18"/>
        </w:rPr>
        <w:t xml:space="preserve">                &lt;div class="navbar-header"&gt;</w:t>
      </w:r>
    </w:p>
    <w:p w:rsidR="00040749" w:rsidRPr="00040749" w:rsidRDefault="00040749" w:rsidP="00040749">
      <w:pPr>
        <w:spacing w:line="240" w:lineRule="auto"/>
        <w:rPr>
          <w:sz w:val="18"/>
          <w:szCs w:val="18"/>
        </w:rPr>
      </w:pPr>
      <w:r w:rsidRPr="00040749">
        <w:rPr>
          <w:sz w:val="18"/>
          <w:szCs w:val="18"/>
        </w:rPr>
        <w:t xml:space="preserve">                    &lt;button type="button" class="navbar-toggle" data-toggle="collapse" data-target=".navbar-main-collapse"&gt;</w:t>
      </w:r>
    </w:p>
    <w:p w:rsidR="00040749" w:rsidRPr="00040749" w:rsidRDefault="00040749" w:rsidP="00040749">
      <w:pPr>
        <w:spacing w:line="240" w:lineRule="auto"/>
        <w:rPr>
          <w:sz w:val="18"/>
          <w:szCs w:val="18"/>
        </w:rPr>
      </w:pPr>
      <w:r w:rsidRPr="00040749">
        <w:rPr>
          <w:sz w:val="18"/>
          <w:szCs w:val="18"/>
        </w:rPr>
        <w:t xml:space="preserve">                        &lt;i class="fa fa-bars"&gt;&lt;/i&gt;</w:t>
      </w:r>
    </w:p>
    <w:p w:rsidR="00040749" w:rsidRPr="00040749" w:rsidRDefault="00040749" w:rsidP="00040749">
      <w:pPr>
        <w:spacing w:line="240" w:lineRule="auto"/>
        <w:rPr>
          <w:sz w:val="18"/>
          <w:szCs w:val="18"/>
        </w:rPr>
      </w:pPr>
      <w:r w:rsidRPr="00040749">
        <w:rPr>
          <w:sz w:val="18"/>
          <w:szCs w:val="18"/>
        </w:rPr>
        <w:t xml:space="preserve">                    &lt;/button&gt;</w:t>
      </w:r>
    </w:p>
    <w:p w:rsidR="00040749" w:rsidRPr="00040749" w:rsidRDefault="00040749" w:rsidP="00040749">
      <w:pPr>
        <w:spacing w:line="240" w:lineRule="auto"/>
        <w:rPr>
          <w:sz w:val="18"/>
          <w:szCs w:val="18"/>
        </w:rPr>
      </w:pPr>
      <w:r w:rsidRPr="00040749">
        <w:rPr>
          <w:sz w:val="18"/>
          <w:szCs w:val="18"/>
        </w:rPr>
        <w:t xml:space="preserve">                    &lt;a class="navbar-brand page-scroll" href="index.php"&gt;</w:t>
      </w:r>
    </w:p>
    <w:p w:rsidR="00040749" w:rsidRPr="00040749" w:rsidRDefault="00040749" w:rsidP="00040749">
      <w:pPr>
        <w:spacing w:line="240" w:lineRule="auto"/>
        <w:rPr>
          <w:sz w:val="18"/>
          <w:szCs w:val="18"/>
        </w:rPr>
      </w:pPr>
      <w:r w:rsidRPr="00040749">
        <w:rPr>
          <w:sz w:val="18"/>
          <w:szCs w:val="18"/>
        </w:rPr>
        <w:t xml:space="preserve">                        &lt;i class="fa fa-play-circle"&gt;&lt;/i&gt;  &lt;span class="light"&gt;Drive&lt;/span&gt;</w:t>
      </w:r>
    </w:p>
    <w:p w:rsidR="00040749" w:rsidRPr="00040749" w:rsidRDefault="00040749" w:rsidP="00040749">
      <w:pPr>
        <w:spacing w:line="240" w:lineRule="auto"/>
        <w:rPr>
          <w:sz w:val="18"/>
          <w:szCs w:val="18"/>
        </w:rPr>
      </w:pPr>
      <w:r w:rsidRPr="00040749">
        <w:rPr>
          <w:sz w:val="18"/>
          <w:szCs w:val="18"/>
        </w:rPr>
        <w:t xml:space="preserve">                    &lt;/a&gt;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Collect the nav links, forms, and other content for toggling --&gt;</w:t>
      </w:r>
    </w:p>
    <w:p w:rsidR="00040749" w:rsidRPr="00040749" w:rsidRDefault="00040749" w:rsidP="00040749">
      <w:pPr>
        <w:spacing w:line="240" w:lineRule="auto"/>
        <w:rPr>
          <w:sz w:val="18"/>
          <w:szCs w:val="18"/>
        </w:rPr>
      </w:pPr>
      <w:r w:rsidRPr="00040749">
        <w:rPr>
          <w:sz w:val="18"/>
          <w:szCs w:val="18"/>
        </w:rPr>
        <w:t xml:space="preserve">                &lt;div class="collapse navbar-collapse navbar-right navbar-main-collapse"&gt;</w:t>
      </w:r>
    </w:p>
    <w:p w:rsidR="00040749" w:rsidRPr="00040749" w:rsidRDefault="00040749" w:rsidP="00040749">
      <w:pPr>
        <w:spacing w:line="240" w:lineRule="auto"/>
        <w:rPr>
          <w:sz w:val="18"/>
          <w:szCs w:val="18"/>
        </w:rPr>
      </w:pPr>
      <w:r w:rsidRPr="00040749">
        <w:rPr>
          <w:sz w:val="18"/>
          <w:szCs w:val="18"/>
        </w:rPr>
        <w:t xml:space="preserve">                    &lt;ul class="nav navbar-nav"&gt;</w:t>
      </w:r>
    </w:p>
    <w:p w:rsidR="00040749" w:rsidRPr="00040749" w:rsidRDefault="00040749" w:rsidP="00040749">
      <w:pPr>
        <w:spacing w:line="240" w:lineRule="auto"/>
        <w:rPr>
          <w:sz w:val="18"/>
          <w:szCs w:val="18"/>
        </w:rPr>
      </w:pPr>
      <w:r w:rsidRPr="00040749">
        <w:rPr>
          <w:sz w:val="18"/>
          <w:szCs w:val="18"/>
        </w:rPr>
        <w:t xml:space="preserve">                        &lt;!-- Hidden li included to remove active class from about link when scrolled up past about section --&gt;</w:t>
      </w:r>
    </w:p>
    <w:p w:rsidR="00040749" w:rsidRPr="00040749" w:rsidRDefault="00040749" w:rsidP="00040749">
      <w:pPr>
        <w:spacing w:line="240" w:lineRule="auto"/>
        <w:rPr>
          <w:sz w:val="18"/>
          <w:szCs w:val="18"/>
        </w:rPr>
      </w:pPr>
      <w:r w:rsidRPr="00040749">
        <w:rPr>
          <w:sz w:val="18"/>
          <w:szCs w:val="18"/>
        </w:rPr>
        <w:t xml:space="preserve">                        &lt;li class="hidden"&gt;</w:t>
      </w:r>
    </w:p>
    <w:p w:rsidR="00040749" w:rsidRPr="00040749" w:rsidRDefault="00040749" w:rsidP="00040749">
      <w:pPr>
        <w:spacing w:line="240" w:lineRule="auto"/>
        <w:rPr>
          <w:sz w:val="18"/>
          <w:szCs w:val="18"/>
        </w:rPr>
      </w:pPr>
      <w:r w:rsidRPr="00040749">
        <w:rPr>
          <w:sz w:val="18"/>
          <w:szCs w:val="18"/>
        </w:rPr>
        <w:t xml:space="preserve">                            &lt;a href="#page-top"&gt;&lt;/a&gt;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t xml:space="preserve">                            &lt;a class="page-scroll" href="index.php"&gt;About&lt;/a&gt;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lastRenderedPageBreak/>
        <w:t xml:space="preserve">                            &lt;a class="page-scroll" href="signup.php"&gt;Sign-Up&lt;/a&gt;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t xml:space="preserve">                            &lt;a href="login.php"&gt;Login&lt;/a&gt;</w:t>
      </w:r>
    </w:p>
    <w:p w:rsidR="00040749" w:rsidRPr="00040749" w:rsidRDefault="00040749" w:rsidP="00040749">
      <w:pPr>
        <w:spacing w:line="240" w:lineRule="auto"/>
        <w:rPr>
          <w:sz w:val="18"/>
          <w:szCs w:val="18"/>
        </w:rPr>
      </w:pPr>
      <w:r w:rsidRPr="00040749">
        <w:rPr>
          <w:sz w:val="18"/>
          <w:szCs w:val="18"/>
        </w:rPr>
        <w:t xml:space="preserve">                        &lt;/li&gt;</w:t>
      </w:r>
    </w:p>
    <w:p w:rsidR="00040749" w:rsidRPr="00040749" w:rsidRDefault="00040749" w:rsidP="00040749">
      <w:pPr>
        <w:spacing w:line="240" w:lineRule="auto"/>
        <w:rPr>
          <w:sz w:val="18"/>
          <w:szCs w:val="18"/>
        </w:rPr>
      </w:pPr>
      <w:r w:rsidRPr="00040749">
        <w:rPr>
          <w:sz w:val="18"/>
          <w:szCs w:val="18"/>
        </w:rPr>
        <w:t xml:space="preserve">                    &lt;/ul&gt;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 /.navbar-collapse --&gt;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 /.container --&gt;</w:t>
      </w:r>
    </w:p>
    <w:p w:rsidR="00040749" w:rsidRPr="00040749" w:rsidRDefault="00040749" w:rsidP="00040749">
      <w:pPr>
        <w:spacing w:line="240" w:lineRule="auto"/>
        <w:rPr>
          <w:sz w:val="18"/>
          <w:szCs w:val="18"/>
        </w:rPr>
      </w:pPr>
      <w:r w:rsidRPr="00040749">
        <w:rPr>
          <w:sz w:val="18"/>
          <w:szCs w:val="18"/>
        </w:rPr>
        <w:t xml:space="preserve">        &lt;/nav&gt;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Intro Header --&gt;</w:t>
      </w:r>
    </w:p>
    <w:p w:rsidR="00040749" w:rsidRPr="00040749" w:rsidRDefault="00040749" w:rsidP="00040749">
      <w:pPr>
        <w:spacing w:line="240" w:lineRule="auto"/>
        <w:rPr>
          <w:sz w:val="18"/>
          <w:szCs w:val="18"/>
        </w:rPr>
      </w:pPr>
      <w:r w:rsidRPr="00040749">
        <w:rPr>
          <w:sz w:val="18"/>
          <w:szCs w:val="18"/>
        </w:rPr>
        <w:t xml:space="preserve">       &lt;!--  &lt;header class="intro"&gt; --&gt;</w:t>
      </w:r>
    </w:p>
    <w:p w:rsidR="00040749" w:rsidRPr="00040749" w:rsidRDefault="00040749" w:rsidP="00040749">
      <w:pPr>
        <w:spacing w:line="240" w:lineRule="auto"/>
        <w:rPr>
          <w:sz w:val="18"/>
          <w:szCs w:val="18"/>
        </w:rPr>
      </w:pPr>
      <w:r w:rsidRPr="00040749">
        <w:rPr>
          <w:sz w:val="18"/>
          <w:szCs w:val="18"/>
        </w:rPr>
        <w:t xml:space="preserve">            &lt;div class="intro-body"&gt;</w:t>
      </w:r>
    </w:p>
    <w:p w:rsidR="00040749" w:rsidRPr="00040749" w:rsidRDefault="00040749" w:rsidP="00040749">
      <w:pPr>
        <w:spacing w:line="240" w:lineRule="auto"/>
        <w:rPr>
          <w:sz w:val="18"/>
          <w:szCs w:val="18"/>
        </w:rPr>
      </w:pPr>
      <w:r w:rsidRPr="00040749">
        <w:rPr>
          <w:sz w:val="18"/>
          <w:szCs w:val="18"/>
        </w:rPr>
        <w:t xml:space="preserve">                &lt;div class="container"&gt;</w:t>
      </w:r>
    </w:p>
    <w:p w:rsidR="00040749" w:rsidRPr="00040749" w:rsidRDefault="00040749" w:rsidP="00040749">
      <w:pPr>
        <w:spacing w:line="240" w:lineRule="auto"/>
        <w:rPr>
          <w:sz w:val="18"/>
          <w:szCs w:val="18"/>
        </w:rPr>
      </w:pPr>
      <w:r w:rsidRPr="00040749">
        <w:rPr>
          <w:sz w:val="18"/>
          <w:szCs w:val="18"/>
        </w:rPr>
        <w:t xml:space="preserve">                    &lt;div class="row"&gt;</w:t>
      </w:r>
    </w:p>
    <w:p w:rsidR="00040749" w:rsidRPr="00040749" w:rsidRDefault="00040749" w:rsidP="00040749">
      <w:pPr>
        <w:spacing w:line="240" w:lineRule="auto"/>
        <w:rPr>
          <w:sz w:val="18"/>
          <w:szCs w:val="18"/>
        </w:rPr>
      </w:pPr>
      <w:r w:rsidRPr="00040749">
        <w:rPr>
          <w:sz w:val="18"/>
          <w:szCs w:val="18"/>
        </w:rPr>
        <w:t xml:space="preserve">                        &lt;div class="col-md-8 col-md-offset-2"&gt;</w:t>
      </w:r>
    </w:p>
    <w:p w:rsidR="00040749" w:rsidRPr="00040749" w:rsidRDefault="00040749" w:rsidP="00040749">
      <w:pPr>
        <w:spacing w:line="240" w:lineRule="auto"/>
        <w:rPr>
          <w:sz w:val="18"/>
          <w:szCs w:val="18"/>
        </w:rPr>
      </w:pPr>
      <w:r w:rsidRPr="00040749">
        <w:rPr>
          <w:sz w:val="18"/>
          <w:szCs w:val="18"/>
        </w:rPr>
        <w:t xml:space="preserve">                            &lt;h1 class="brand-heading"&gt;</w:t>
      </w:r>
    </w:p>
    <w:p w:rsidR="00040749" w:rsidRPr="00040749" w:rsidRDefault="00040749" w:rsidP="00040749">
      <w:pPr>
        <w:spacing w:line="240" w:lineRule="auto"/>
        <w:rPr>
          <w:sz w:val="18"/>
          <w:szCs w:val="18"/>
        </w:rPr>
      </w:pPr>
      <w:r w:rsidRPr="00040749">
        <w:rPr>
          <w:sz w:val="18"/>
          <w:szCs w:val="18"/>
        </w:rPr>
        <w:t xml:space="preserve">                                &lt;?php </w:t>
      </w:r>
    </w:p>
    <w:p w:rsidR="00040749" w:rsidRPr="00040749" w:rsidRDefault="00040749" w:rsidP="00040749">
      <w:pPr>
        <w:spacing w:line="240" w:lineRule="auto"/>
        <w:rPr>
          <w:sz w:val="18"/>
          <w:szCs w:val="18"/>
        </w:rPr>
      </w:pPr>
      <w:r w:rsidRPr="00040749">
        <w:rPr>
          <w:sz w:val="18"/>
          <w:szCs w:val="18"/>
        </w:rPr>
        <w:t xml:space="preserve">                                    echo $_SESSION['username'];</w:t>
      </w:r>
    </w:p>
    <w:p w:rsidR="00040749" w:rsidRPr="00040749" w:rsidRDefault="00040749" w:rsidP="00040749">
      <w:pPr>
        <w:spacing w:line="240" w:lineRule="auto"/>
        <w:rPr>
          <w:sz w:val="18"/>
          <w:szCs w:val="18"/>
        </w:rPr>
      </w:pPr>
      <w:r w:rsidRPr="00040749">
        <w:rPr>
          <w:sz w:val="18"/>
          <w:szCs w:val="18"/>
        </w:rPr>
        <w:t xml:space="preserve">                                 ?&gt;</w:t>
      </w:r>
    </w:p>
    <w:p w:rsidR="00040749" w:rsidRPr="00040749" w:rsidRDefault="00040749" w:rsidP="00040749">
      <w:pPr>
        <w:spacing w:line="240" w:lineRule="auto"/>
        <w:rPr>
          <w:sz w:val="18"/>
          <w:szCs w:val="18"/>
        </w:rPr>
      </w:pPr>
      <w:r w:rsidRPr="00040749">
        <w:rPr>
          <w:sz w:val="18"/>
          <w:szCs w:val="18"/>
        </w:rPr>
        <w:t xml:space="preserve">                            &lt;/h1&gt;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&lt;?php </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if(isset($_SESSION['loggedin']) &amp;&amp; $_SESSION['loggedin'] == true){</w:t>
      </w:r>
    </w:p>
    <w:p w:rsidR="00040749" w:rsidRPr="00040749" w:rsidRDefault="00040749" w:rsidP="00040749">
      <w:pPr>
        <w:spacing w:line="240" w:lineRule="auto"/>
        <w:rPr>
          <w:sz w:val="18"/>
          <w:szCs w:val="18"/>
        </w:rPr>
      </w:pPr>
      <w:r w:rsidRPr="00040749">
        <w:rPr>
          <w:sz w:val="18"/>
          <w:szCs w:val="18"/>
        </w:rPr>
        <w:t xml:space="preserve">                                        $_SESSION['loggedin'] = false;</w:t>
      </w:r>
    </w:p>
    <w:p w:rsidR="00040749" w:rsidRPr="00040749" w:rsidRDefault="00040749" w:rsidP="00040749">
      <w:pPr>
        <w:spacing w:line="240" w:lineRule="auto"/>
        <w:rPr>
          <w:sz w:val="18"/>
          <w:szCs w:val="18"/>
        </w:rPr>
      </w:pPr>
      <w:r w:rsidRPr="00040749">
        <w:rPr>
          <w:sz w:val="18"/>
          <w:szCs w:val="18"/>
        </w:rPr>
        <w:t xml:space="preserve">                                        echo "You have been logged out, returning to homepage";</w:t>
      </w:r>
    </w:p>
    <w:p w:rsidR="00040749" w:rsidRPr="00040749" w:rsidRDefault="00040749" w:rsidP="00040749">
      <w:pPr>
        <w:spacing w:line="240" w:lineRule="auto"/>
        <w:rPr>
          <w:sz w:val="18"/>
          <w:szCs w:val="18"/>
        </w:rPr>
      </w:pPr>
      <w:r w:rsidRPr="00040749">
        <w:rPr>
          <w:sz w:val="18"/>
          <w:szCs w:val="18"/>
        </w:rPr>
        <w:t xml:space="preserve">                                        //header("Location: index.php");</w:t>
      </w:r>
    </w:p>
    <w:p w:rsidR="00040749" w:rsidRPr="00040749" w:rsidRDefault="00040749" w:rsidP="00040749">
      <w:pPr>
        <w:spacing w:line="240" w:lineRule="auto"/>
        <w:rPr>
          <w:sz w:val="18"/>
          <w:szCs w:val="18"/>
        </w:rPr>
      </w:pPr>
      <w:r w:rsidRPr="00040749">
        <w:rPr>
          <w:sz w:val="18"/>
          <w:szCs w:val="18"/>
        </w:rPr>
        <w:t xml:space="preserve">                                        session_destroy();</w:t>
      </w:r>
    </w:p>
    <w:p w:rsidR="00040749" w:rsidRPr="00040749" w:rsidRDefault="00040749" w:rsidP="00040749">
      <w:pPr>
        <w:spacing w:line="240" w:lineRule="auto"/>
        <w:rPr>
          <w:sz w:val="18"/>
          <w:szCs w:val="18"/>
        </w:rPr>
      </w:pPr>
      <w:r w:rsidRPr="00040749">
        <w:rPr>
          <w:sz w:val="18"/>
          <w:szCs w:val="18"/>
        </w:rPr>
        <w:t xml:space="preserve">                                        header("Location: index.php");</w:t>
      </w:r>
    </w:p>
    <w:p w:rsidR="00040749" w:rsidRPr="00040749" w:rsidRDefault="00040749" w:rsidP="00040749">
      <w:pPr>
        <w:spacing w:line="240" w:lineRule="auto"/>
        <w:rPr>
          <w:sz w:val="18"/>
          <w:szCs w:val="18"/>
        </w:rPr>
      </w:pPr>
      <w:r w:rsidRPr="00040749">
        <w:rPr>
          <w:sz w:val="18"/>
          <w:szCs w:val="18"/>
        </w:rPr>
        <w:t xml:space="preserve">                                    }</w:t>
      </w:r>
    </w:p>
    <w:p w:rsidR="00040749" w:rsidRPr="00040749" w:rsidRDefault="00040749" w:rsidP="00040749">
      <w:pPr>
        <w:spacing w:line="240" w:lineRule="auto"/>
        <w:rPr>
          <w:sz w:val="18"/>
          <w:szCs w:val="18"/>
        </w:rPr>
      </w:pPr>
      <w:r w:rsidRPr="00040749">
        <w:rPr>
          <w:sz w:val="18"/>
          <w:szCs w:val="18"/>
        </w:rPr>
        <w:t xml:space="preserve">                                 ?&gt;</w:t>
      </w:r>
    </w:p>
    <w:p w:rsidR="00040749" w:rsidRPr="00040749" w:rsidRDefault="00040749" w:rsidP="00040749">
      <w:pPr>
        <w:spacing w:line="240" w:lineRule="auto"/>
        <w:rPr>
          <w:sz w:val="18"/>
          <w:szCs w:val="18"/>
        </w:rPr>
      </w:pPr>
      <w:r w:rsidRPr="00040749">
        <w:rPr>
          <w:sz w:val="18"/>
          <w:szCs w:val="18"/>
        </w:rPr>
        <w:lastRenderedPageBreak/>
        <w:t xml:space="preserve">                            &lt;p class="intro-text"&gt;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&lt;/p&gt;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 &lt;/header&gt; --&gt;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Map Section --&gt;</w:t>
      </w:r>
    </w:p>
    <w:p w:rsidR="00040749" w:rsidRPr="00040749" w:rsidRDefault="00040749" w:rsidP="00040749">
      <w:pPr>
        <w:spacing w:line="240" w:lineRule="auto"/>
        <w:rPr>
          <w:sz w:val="18"/>
          <w:szCs w:val="18"/>
        </w:rPr>
      </w:pPr>
      <w:r w:rsidRPr="00040749">
        <w:rPr>
          <w:sz w:val="18"/>
          <w:szCs w:val="18"/>
        </w:rPr>
        <w:t xml:space="preserve">        &lt;!-- &lt;div id="map"&gt;&lt;/div&gt;--&gt;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Footer --&gt;</w:t>
      </w:r>
    </w:p>
    <w:p w:rsidR="00040749" w:rsidRPr="00040749" w:rsidRDefault="00040749" w:rsidP="00040749">
      <w:pPr>
        <w:spacing w:line="240" w:lineRule="auto"/>
        <w:rPr>
          <w:sz w:val="18"/>
          <w:szCs w:val="18"/>
        </w:rPr>
      </w:pPr>
      <w:r w:rsidRPr="00040749">
        <w:rPr>
          <w:sz w:val="18"/>
          <w:szCs w:val="18"/>
        </w:rPr>
        <w:t xml:space="preserve">        &lt;footer&gt;</w:t>
      </w:r>
    </w:p>
    <w:p w:rsidR="00040749" w:rsidRPr="00040749" w:rsidRDefault="00040749" w:rsidP="00040749">
      <w:pPr>
        <w:spacing w:line="240" w:lineRule="auto"/>
        <w:rPr>
          <w:sz w:val="18"/>
          <w:szCs w:val="18"/>
        </w:rPr>
      </w:pPr>
      <w:r w:rsidRPr="00040749">
        <w:rPr>
          <w:sz w:val="18"/>
          <w:szCs w:val="18"/>
        </w:rPr>
        <w:t xml:space="preserve">            &lt;div class="container text-center"&gt;</w:t>
      </w:r>
    </w:p>
    <w:p w:rsidR="00040749" w:rsidRPr="00040749" w:rsidRDefault="00040749" w:rsidP="00040749">
      <w:pPr>
        <w:spacing w:line="240" w:lineRule="auto"/>
        <w:rPr>
          <w:sz w:val="18"/>
          <w:szCs w:val="18"/>
        </w:rPr>
      </w:pPr>
      <w:r w:rsidRPr="00040749">
        <w:rPr>
          <w:sz w:val="18"/>
          <w:szCs w:val="18"/>
        </w:rPr>
        <w:t xml:space="preserve">                &lt;p style="font-size:10px"&gt;Copyright &amp;copy; Keegan Shudy 2014&lt;/p&gt;</w:t>
      </w:r>
    </w:p>
    <w:p w:rsidR="00040749" w:rsidRPr="00040749" w:rsidRDefault="00040749" w:rsidP="00040749">
      <w:pPr>
        <w:spacing w:line="240" w:lineRule="auto"/>
        <w:rPr>
          <w:sz w:val="18"/>
          <w:szCs w:val="18"/>
        </w:rPr>
      </w:pPr>
      <w:r w:rsidRPr="00040749">
        <w:rPr>
          <w:sz w:val="18"/>
          <w:szCs w:val="18"/>
        </w:rPr>
        <w:t xml:space="preserve">            &lt;/div&gt;</w:t>
      </w:r>
    </w:p>
    <w:p w:rsidR="00040749" w:rsidRPr="00040749" w:rsidRDefault="00040749" w:rsidP="00040749">
      <w:pPr>
        <w:spacing w:line="240" w:lineRule="auto"/>
        <w:rPr>
          <w:sz w:val="18"/>
          <w:szCs w:val="18"/>
        </w:rPr>
      </w:pPr>
      <w:r w:rsidRPr="00040749">
        <w:rPr>
          <w:sz w:val="18"/>
          <w:szCs w:val="18"/>
        </w:rPr>
        <w:t xml:space="preserve">        &lt;/footer&gt;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jQuery --&gt;</w:t>
      </w:r>
    </w:p>
    <w:p w:rsidR="00040749" w:rsidRPr="00040749" w:rsidRDefault="00040749" w:rsidP="00040749">
      <w:pPr>
        <w:spacing w:line="240" w:lineRule="auto"/>
        <w:rPr>
          <w:sz w:val="18"/>
          <w:szCs w:val="18"/>
        </w:rPr>
      </w:pPr>
      <w:r w:rsidRPr="00040749">
        <w:rPr>
          <w:sz w:val="18"/>
          <w:szCs w:val="18"/>
        </w:rPr>
        <w:t xml:space="preserve">        &lt;script src="js/jquery.js"&gt;&lt;/script&gt;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Bootstrap Core JavaScript --&gt;</w:t>
      </w:r>
    </w:p>
    <w:p w:rsidR="00040749" w:rsidRPr="00040749" w:rsidRDefault="00040749" w:rsidP="00040749">
      <w:pPr>
        <w:spacing w:line="240" w:lineRule="auto"/>
        <w:rPr>
          <w:sz w:val="18"/>
          <w:szCs w:val="18"/>
        </w:rPr>
      </w:pPr>
      <w:r w:rsidRPr="00040749">
        <w:rPr>
          <w:sz w:val="18"/>
          <w:szCs w:val="18"/>
        </w:rPr>
        <w:t xml:space="preserve">        &lt;script src="js/bootstrap.min.js"&gt;&lt;/script&gt;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Plugin JavaScript --&gt;</w:t>
      </w:r>
    </w:p>
    <w:p w:rsidR="00040749" w:rsidRPr="00040749" w:rsidRDefault="00040749" w:rsidP="00040749">
      <w:pPr>
        <w:spacing w:line="240" w:lineRule="auto"/>
        <w:rPr>
          <w:sz w:val="18"/>
          <w:szCs w:val="18"/>
        </w:rPr>
      </w:pPr>
      <w:r w:rsidRPr="00040749">
        <w:rPr>
          <w:sz w:val="18"/>
          <w:szCs w:val="18"/>
        </w:rPr>
        <w:t xml:space="preserve">        &lt;script src="js/jquery.easing.min.js"&gt;&lt;/script&gt;</w:t>
      </w:r>
    </w:p>
    <w:p w:rsidR="00040749" w:rsidRPr="00040749" w:rsidRDefault="00040749" w:rsidP="00040749">
      <w:pPr>
        <w:spacing w:line="240" w:lineRule="auto"/>
        <w:rPr>
          <w:sz w:val="18"/>
          <w:szCs w:val="18"/>
        </w:rPr>
      </w:pPr>
    </w:p>
    <w:p w:rsidR="00040749" w:rsidRPr="00040749" w:rsidRDefault="00040749" w:rsidP="00040749">
      <w:pPr>
        <w:spacing w:line="240" w:lineRule="auto"/>
        <w:rPr>
          <w:sz w:val="18"/>
          <w:szCs w:val="18"/>
        </w:rPr>
      </w:pPr>
      <w:r w:rsidRPr="00040749">
        <w:rPr>
          <w:sz w:val="18"/>
          <w:szCs w:val="18"/>
        </w:rPr>
        <w:t xml:space="preserve">        &lt;!-- Custom Theme JavaScript --&gt;</w:t>
      </w:r>
    </w:p>
    <w:p w:rsidR="00040749" w:rsidRPr="00040749" w:rsidRDefault="00040749" w:rsidP="00040749">
      <w:pPr>
        <w:spacing w:line="240" w:lineRule="auto"/>
        <w:rPr>
          <w:sz w:val="18"/>
          <w:szCs w:val="18"/>
        </w:rPr>
      </w:pPr>
      <w:r w:rsidRPr="00040749">
        <w:rPr>
          <w:sz w:val="18"/>
          <w:szCs w:val="18"/>
        </w:rPr>
        <w:t xml:space="preserve">        &lt;script src="js/grayscale.js"&gt;&lt;/script&gt;</w:t>
      </w:r>
    </w:p>
    <w:p w:rsidR="00040749" w:rsidRPr="00040749" w:rsidRDefault="00040749" w:rsidP="00040749">
      <w:pPr>
        <w:spacing w:line="240" w:lineRule="auto"/>
        <w:rPr>
          <w:sz w:val="18"/>
          <w:szCs w:val="18"/>
        </w:rPr>
      </w:pPr>
    </w:p>
    <w:p w:rsidR="00040749" w:rsidRDefault="00040749" w:rsidP="00040749">
      <w:pPr>
        <w:spacing w:line="240" w:lineRule="auto"/>
        <w:rPr>
          <w:sz w:val="18"/>
          <w:szCs w:val="18"/>
        </w:rPr>
      </w:pPr>
      <w:r>
        <w:rPr>
          <w:sz w:val="18"/>
          <w:szCs w:val="18"/>
        </w:rPr>
        <w:t xml:space="preserve">    &lt;/body&gt;</w:t>
      </w:r>
    </w:p>
    <w:p w:rsidR="00040749" w:rsidRDefault="00040749" w:rsidP="00040749">
      <w:pPr>
        <w:spacing w:line="240" w:lineRule="auto"/>
        <w:rPr>
          <w:sz w:val="18"/>
          <w:szCs w:val="18"/>
        </w:rPr>
      </w:pPr>
      <w:r w:rsidRPr="00040749">
        <w:rPr>
          <w:sz w:val="18"/>
          <w:szCs w:val="18"/>
        </w:rPr>
        <w:t xml:space="preserve">    &lt;/html&gt;</w:t>
      </w:r>
    </w:p>
    <w:p w:rsidR="00040749" w:rsidRDefault="00040749" w:rsidP="00040749">
      <w:pPr>
        <w:spacing w:line="240" w:lineRule="auto"/>
        <w:rPr>
          <w:sz w:val="18"/>
          <w:szCs w:val="18"/>
        </w:rPr>
      </w:pPr>
    </w:p>
    <w:p w:rsidR="00040749" w:rsidRDefault="00040749" w:rsidP="00040749">
      <w:pPr>
        <w:pStyle w:val="Heading2"/>
      </w:pPr>
      <w:r>
        <w:lastRenderedPageBreak/>
        <w:t>Member.php</w:t>
      </w:r>
    </w:p>
    <w:p w:rsidR="00040749" w:rsidRPr="00040749" w:rsidRDefault="00040749" w:rsidP="00040749">
      <w:bookmarkStart w:id="0" w:name="_GoBack"/>
      <w:bookmarkEnd w:id="0"/>
    </w:p>
    <w:sectPr w:rsidR="00040749" w:rsidRPr="00040749">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288" w:rsidRDefault="00E50288" w:rsidP="00F124DA">
      <w:pPr>
        <w:spacing w:after="0" w:line="240" w:lineRule="auto"/>
      </w:pPr>
      <w:r>
        <w:separator/>
      </w:r>
    </w:p>
  </w:endnote>
  <w:endnote w:type="continuationSeparator" w:id="0">
    <w:p w:rsidR="00E50288" w:rsidRDefault="00E50288" w:rsidP="00F12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288" w:rsidRDefault="00E50288" w:rsidP="00F124DA">
      <w:pPr>
        <w:spacing w:after="0" w:line="240" w:lineRule="auto"/>
      </w:pPr>
      <w:r>
        <w:separator/>
      </w:r>
    </w:p>
  </w:footnote>
  <w:footnote w:type="continuationSeparator" w:id="0">
    <w:p w:rsidR="00E50288" w:rsidRDefault="00E50288" w:rsidP="00F124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4DA" w:rsidRDefault="00F124DA">
    <w:pPr>
      <w:pStyle w:val="Header"/>
    </w:pPr>
    <w:r>
      <w:t xml:space="preserve">Keegan Shudy </w:t>
    </w:r>
    <w:r>
      <w:tab/>
      <w:t>CS 380 Final Project</w:t>
    </w:r>
    <w:r w:rsidR="009D4A56">
      <w:tab/>
      <w:t>December 12, 2014</w:t>
    </w:r>
  </w:p>
  <w:p w:rsidR="00F124DA" w:rsidRDefault="00F124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6B3"/>
    <w:rsid w:val="00037D17"/>
    <w:rsid w:val="00040749"/>
    <w:rsid w:val="000C3461"/>
    <w:rsid w:val="000F0573"/>
    <w:rsid w:val="000F3BF8"/>
    <w:rsid w:val="001117F3"/>
    <w:rsid w:val="00182126"/>
    <w:rsid w:val="001F0CD5"/>
    <w:rsid w:val="00282B0C"/>
    <w:rsid w:val="003036CE"/>
    <w:rsid w:val="003157A8"/>
    <w:rsid w:val="0033196E"/>
    <w:rsid w:val="00374D8A"/>
    <w:rsid w:val="003D3F05"/>
    <w:rsid w:val="003E1F58"/>
    <w:rsid w:val="003E2E49"/>
    <w:rsid w:val="00466C46"/>
    <w:rsid w:val="004B70E5"/>
    <w:rsid w:val="004E7BC9"/>
    <w:rsid w:val="004F13F7"/>
    <w:rsid w:val="00514D65"/>
    <w:rsid w:val="005A4191"/>
    <w:rsid w:val="005A46D3"/>
    <w:rsid w:val="005A62BE"/>
    <w:rsid w:val="006B6161"/>
    <w:rsid w:val="006D248D"/>
    <w:rsid w:val="00717E03"/>
    <w:rsid w:val="00731306"/>
    <w:rsid w:val="007446B3"/>
    <w:rsid w:val="00820194"/>
    <w:rsid w:val="00855C2D"/>
    <w:rsid w:val="008855AC"/>
    <w:rsid w:val="008C1591"/>
    <w:rsid w:val="00956528"/>
    <w:rsid w:val="009B2563"/>
    <w:rsid w:val="009B502F"/>
    <w:rsid w:val="009D4A56"/>
    <w:rsid w:val="009E57CC"/>
    <w:rsid w:val="00A2142F"/>
    <w:rsid w:val="00A56BB0"/>
    <w:rsid w:val="00AE69C6"/>
    <w:rsid w:val="00B71986"/>
    <w:rsid w:val="00B7262A"/>
    <w:rsid w:val="00B965BF"/>
    <w:rsid w:val="00BA510F"/>
    <w:rsid w:val="00BB2732"/>
    <w:rsid w:val="00BC5F01"/>
    <w:rsid w:val="00C23554"/>
    <w:rsid w:val="00C45E66"/>
    <w:rsid w:val="00C45F73"/>
    <w:rsid w:val="00CA728B"/>
    <w:rsid w:val="00CD144E"/>
    <w:rsid w:val="00D1068C"/>
    <w:rsid w:val="00DF541C"/>
    <w:rsid w:val="00DF5595"/>
    <w:rsid w:val="00E25410"/>
    <w:rsid w:val="00E50288"/>
    <w:rsid w:val="00E6370F"/>
    <w:rsid w:val="00E73EAD"/>
    <w:rsid w:val="00E76187"/>
    <w:rsid w:val="00ED2F86"/>
    <w:rsid w:val="00F124DA"/>
    <w:rsid w:val="00F41405"/>
    <w:rsid w:val="00F44D18"/>
    <w:rsid w:val="00F85A96"/>
    <w:rsid w:val="00F92ADC"/>
    <w:rsid w:val="00FA6E5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20D11-F55C-4D59-A95D-0DD40EAF6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F12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4DA"/>
  </w:style>
  <w:style w:type="paragraph" w:styleId="Footer">
    <w:name w:val="footer"/>
    <w:basedOn w:val="Normal"/>
    <w:link w:val="FooterChar"/>
    <w:uiPriority w:val="99"/>
    <w:unhideWhenUsed/>
    <w:rsid w:val="00F12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eg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88</TotalTime>
  <Pages>28</Pages>
  <Words>4570</Words>
  <Characters>26053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Keegan Shudy</dc:creator>
  <cp:keywords/>
  <cp:lastModifiedBy>Keegan Shudy</cp:lastModifiedBy>
  <cp:revision>61</cp:revision>
  <dcterms:created xsi:type="dcterms:W3CDTF">2014-12-12T19:35:00Z</dcterms:created>
  <dcterms:modified xsi:type="dcterms:W3CDTF">2014-12-12T21:03:00Z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